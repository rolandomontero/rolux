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033F1" w14:textId="77777777" w:rsidR="001A4C3F" w:rsidRPr="00AB635D" w:rsidRDefault="001A4C3F" w:rsidP="001A4C3F">
      <w:pPr>
        <w:tabs>
          <w:tab w:val="right" w:pos="1843"/>
          <w:tab w:val="right" w:leader="dot" w:pos="6096"/>
          <w:tab w:val="right" w:pos="7371"/>
          <w:tab w:val="right" w:leader="dot" w:pos="8505"/>
          <w:tab w:val="right" w:pos="9498"/>
          <w:tab w:val="right" w:leader="dot" w:pos="10490"/>
        </w:tabs>
        <w:spacing w:before="120" w:after="360" w:line="240" w:lineRule="auto"/>
        <w:ind w:firstLine="567"/>
        <w:jc w:val="center"/>
        <w:rPr>
          <w:rFonts w:ascii="Marker Felt" w:hAnsi="Marker Felt" w:cs="Arial"/>
          <w:sz w:val="36"/>
          <w:szCs w:val="36"/>
          <w:lang w:val="es-MX"/>
        </w:rPr>
      </w:pPr>
      <w:r w:rsidRPr="00AB635D">
        <w:rPr>
          <w:rFonts w:ascii="Marker Felt" w:hAnsi="Marker Felt" w:cs="Arial"/>
          <w:sz w:val="36"/>
          <w:szCs w:val="36"/>
          <w:lang w:val="es-MX"/>
        </w:rPr>
        <w:t xml:space="preserve">## </w:t>
      </w:r>
      <w:r w:rsidR="005B2DAB" w:rsidRPr="00AB635D">
        <w:rPr>
          <w:rFonts w:ascii="Marker Felt" w:hAnsi="Marker Felt" w:cs="Arial"/>
          <w:b/>
          <w:bCs/>
          <w:sz w:val="36"/>
          <w:szCs w:val="36"/>
          <w:lang w:val="es-MX"/>
        </w:rPr>
        <w:t xml:space="preserve">PRUEBA </w:t>
      </w:r>
      <w:r w:rsidR="00C13B47" w:rsidRPr="00AB635D">
        <w:rPr>
          <w:rFonts w:ascii="Marker Felt" w:hAnsi="Marker Felt" w:cs="Arial"/>
          <w:b/>
          <w:bCs/>
          <w:sz w:val="36"/>
          <w:szCs w:val="36"/>
          <w:lang w:val="es-MX"/>
        </w:rPr>
        <w:t xml:space="preserve">DE </w:t>
      </w:r>
      <w:r w:rsidR="00DF4050" w:rsidRPr="00AB635D">
        <w:rPr>
          <w:rFonts w:ascii="Marker Felt" w:hAnsi="Marker Felt" w:cs="Arial"/>
          <w:b/>
          <w:bCs/>
          <w:sz w:val="36"/>
          <w:szCs w:val="36"/>
          <w:lang w:val="es-MX"/>
        </w:rPr>
        <w:t>QUIMICA</w:t>
      </w:r>
      <w:r w:rsidR="00C13B47" w:rsidRPr="00AB635D">
        <w:rPr>
          <w:rFonts w:ascii="Marker Felt" w:hAnsi="Marker Felt" w:cs="Arial"/>
          <w:b/>
          <w:bCs/>
          <w:sz w:val="36"/>
          <w:szCs w:val="36"/>
          <w:lang w:val="es-MX"/>
        </w:rPr>
        <w:t xml:space="preserve"> </w:t>
      </w:r>
      <w:r w:rsidR="005B2DAB" w:rsidRPr="00AB635D">
        <w:rPr>
          <w:rFonts w:ascii="Marker Felt" w:hAnsi="Marker Felt" w:cs="Arial"/>
          <w:b/>
          <w:bCs/>
          <w:sz w:val="36"/>
          <w:szCs w:val="36"/>
          <w:lang w:val="es-MX"/>
        </w:rPr>
        <w:t>COEFICIENTE 1</w:t>
      </w:r>
      <w:r w:rsidR="00C13B47" w:rsidRPr="00AB635D">
        <w:rPr>
          <w:rFonts w:ascii="Marker Felt" w:hAnsi="Marker Felt" w:cs="Arial"/>
          <w:b/>
          <w:bCs/>
          <w:sz w:val="36"/>
          <w:szCs w:val="36"/>
          <w:lang w:val="es-MX"/>
        </w:rPr>
        <w:t xml:space="preserve"> </w:t>
      </w:r>
      <w:r w:rsidRPr="00AB635D">
        <w:rPr>
          <w:rFonts w:ascii="Marker Felt" w:hAnsi="Marker Felt" w:cs="Arial"/>
          <w:sz w:val="36"/>
          <w:szCs w:val="36"/>
          <w:lang w:val="es-MX"/>
        </w:rPr>
        <w:t xml:space="preserve"> ##</w:t>
      </w:r>
    </w:p>
    <w:p w14:paraId="48355E65" w14:textId="5CA7EB82" w:rsidR="001A4C3F" w:rsidRPr="00350EC7" w:rsidRDefault="001A4C3F" w:rsidP="00350EC7">
      <w:pPr>
        <w:tabs>
          <w:tab w:val="right" w:pos="1418"/>
          <w:tab w:val="right" w:leader="dot" w:pos="5670"/>
          <w:tab w:val="right" w:pos="8364"/>
          <w:tab w:val="right" w:pos="10206"/>
        </w:tabs>
        <w:spacing w:before="240" w:after="360" w:line="240" w:lineRule="auto"/>
        <w:ind w:firstLine="284"/>
        <w:rPr>
          <w:rFonts w:cstheme="minorHAnsi"/>
          <w:lang w:val="es-MX"/>
        </w:rPr>
      </w:pPr>
      <w:r w:rsidRPr="00350EC7">
        <w:rPr>
          <w:rFonts w:ascii="HP Simplified" w:hAnsi="HP Simplified" w:cs="Arial"/>
          <w:lang w:val="es-MX"/>
        </w:rPr>
        <w:t xml:space="preserve">Nombre: </w:t>
      </w:r>
      <w:r w:rsidRPr="00350EC7">
        <w:rPr>
          <w:rFonts w:ascii="HP Simplified" w:hAnsi="HP Simplified" w:cs="Arial"/>
          <w:lang w:val="es-MX"/>
        </w:rPr>
        <w:tab/>
      </w:r>
      <w:r w:rsidRPr="00350EC7">
        <w:rPr>
          <w:rFonts w:cstheme="minorHAnsi"/>
          <w:lang w:val="es-MX"/>
        </w:rPr>
        <w:tab/>
      </w:r>
      <w:r w:rsidRPr="00350EC7">
        <w:rPr>
          <w:rFonts w:ascii="HP Simplified" w:hAnsi="HP Simplified" w:cs="Arial"/>
          <w:lang w:val="es-MX"/>
        </w:rPr>
        <w:tab/>
        <w:t>Fecha:</w:t>
      </w:r>
      <w:r w:rsidR="00350EC7">
        <w:rPr>
          <w:rFonts w:cstheme="minorHAnsi"/>
          <w:lang w:val="es-MX"/>
        </w:rPr>
        <w:t xml:space="preserve"> </w:t>
      </w:r>
      <w:r w:rsidR="0039618C">
        <w:rPr>
          <w:rFonts w:ascii="DK Butterfly Ball" w:hAnsi="DK Butterfly Ball" w:cstheme="minorHAnsi"/>
          <w:sz w:val="24"/>
          <w:szCs w:val="24"/>
          <w:lang w:val="es-MX"/>
        </w:rPr>
        <w:t>25</w:t>
      </w:r>
      <w:r w:rsidR="00350EC7" w:rsidRPr="00350EC7">
        <w:rPr>
          <w:rFonts w:ascii="DK Butterfly Ball" w:hAnsi="DK Butterfly Ball" w:cstheme="minorHAnsi"/>
          <w:sz w:val="24"/>
          <w:szCs w:val="24"/>
          <w:lang w:val="es-MX"/>
        </w:rPr>
        <w:t>-</w:t>
      </w:r>
      <w:r w:rsidR="00006E94">
        <w:rPr>
          <w:rFonts w:ascii="DK Butterfly Ball" w:hAnsi="DK Butterfly Ball" w:cstheme="minorHAnsi"/>
          <w:sz w:val="24"/>
          <w:szCs w:val="24"/>
          <w:lang w:val="es-MX"/>
        </w:rPr>
        <w:t>noviembre</w:t>
      </w:r>
      <w:r w:rsidR="00350EC7" w:rsidRPr="00350EC7">
        <w:rPr>
          <w:rFonts w:ascii="DK Butterfly Ball" w:hAnsi="DK Butterfly Ball" w:cstheme="minorHAnsi"/>
          <w:sz w:val="24"/>
          <w:szCs w:val="24"/>
          <w:lang w:val="es-MX"/>
        </w:rPr>
        <w:t>-2021</w:t>
      </w:r>
      <w:r w:rsidRPr="00350EC7">
        <w:rPr>
          <w:rFonts w:ascii="HP Simplified" w:hAnsi="HP Simplified" w:cs="Arial"/>
          <w:lang w:val="es-MX"/>
        </w:rPr>
        <w:tab/>
        <w:t>Curso:</w:t>
      </w:r>
      <w:r w:rsidR="00350EC7">
        <w:rPr>
          <w:rFonts w:ascii="HP Simplified" w:hAnsi="HP Simplified" w:cs="Arial"/>
          <w:lang w:val="es-MX"/>
        </w:rPr>
        <w:t xml:space="preserve"> </w:t>
      </w:r>
      <w:r w:rsidR="00350EC7" w:rsidRPr="00350EC7">
        <w:rPr>
          <w:rFonts w:ascii="DK Butterfly Ball" w:hAnsi="DK Butterfly Ball" w:cstheme="minorHAnsi"/>
          <w:sz w:val="24"/>
          <w:szCs w:val="24"/>
          <w:lang w:val="es-MX"/>
        </w:rPr>
        <w:t>I M-</w:t>
      </w:r>
      <w:r w:rsidR="0039618C">
        <w:rPr>
          <w:rFonts w:ascii="DK Butterfly Ball" w:hAnsi="DK Butterfly Ball" w:cstheme="minorHAnsi"/>
          <w:sz w:val="24"/>
          <w:szCs w:val="24"/>
          <w:lang w:val="es-MX"/>
        </w:rPr>
        <w:t>B</w:t>
      </w:r>
    </w:p>
    <w:p w14:paraId="42732B39" w14:textId="6750710A" w:rsidR="00865AA5" w:rsidRDefault="00865AA5" w:rsidP="002E2104">
      <w:pPr>
        <w:tabs>
          <w:tab w:val="right" w:pos="1418"/>
          <w:tab w:val="right" w:leader="dot" w:pos="3261"/>
          <w:tab w:val="right" w:pos="8505"/>
          <w:tab w:val="right" w:leader="dot" w:pos="10206"/>
        </w:tabs>
        <w:spacing w:before="240" w:after="360" w:line="240" w:lineRule="auto"/>
        <w:ind w:firstLine="284"/>
        <w:rPr>
          <w:rFonts w:cstheme="minorHAnsi"/>
          <w:sz w:val="20"/>
          <w:szCs w:val="20"/>
          <w:lang w:val="es-MX"/>
        </w:rPr>
      </w:pPr>
      <w:r>
        <w:rPr>
          <w:rFonts w:cstheme="minorHAnsi"/>
          <w:sz w:val="20"/>
          <w:szCs w:val="20"/>
          <w:lang w:val="es-MX"/>
        </w:rPr>
        <w:t xml:space="preserve">Puntaje </w:t>
      </w:r>
      <w:r w:rsidR="00006E94">
        <w:rPr>
          <w:rFonts w:cstheme="minorHAnsi"/>
          <w:sz w:val="20"/>
          <w:szCs w:val="20"/>
          <w:lang w:val="es-MX"/>
        </w:rPr>
        <w:t>Obtenido:</w:t>
      </w:r>
      <w:r>
        <w:rPr>
          <w:rFonts w:cstheme="minorHAnsi"/>
          <w:sz w:val="20"/>
          <w:szCs w:val="20"/>
          <w:lang w:val="es-MX"/>
        </w:rPr>
        <w:tab/>
      </w:r>
      <w:r>
        <w:rPr>
          <w:rFonts w:cstheme="minorHAnsi"/>
          <w:sz w:val="20"/>
          <w:szCs w:val="20"/>
          <w:lang w:val="es-MX"/>
        </w:rPr>
        <w:tab/>
        <w:t>Nota:</w:t>
      </w:r>
      <w:r>
        <w:rPr>
          <w:rFonts w:cstheme="minorHAnsi"/>
          <w:sz w:val="20"/>
          <w:szCs w:val="20"/>
          <w:lang w:val="es-MX"/>
        </w:rPr>
        <w:tab/>
      </w:r>
    </w:p>
    <w:tbl>
      <w:tblPr>
        <w:tblStyle w:val="Tablaconcuadrcul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34"/>
        <w:gridCol w:w="1814"/>
        <w:gridCol w:w="1814"/>
        <w:gridCol w:w="1137"/>
        <w:gridCol w:w="989"/>
      </w:tblGrid>
      <w:tr w:rsidR="007A4225" w:rsidRPr="002E2104" w14:paraId="4B2EF972" w14:textId="77777777" w:rsidTr="007A4225">
        <w:trPr>
          <w:jc w:val="center"/>
        </w:trPr>
        <w:tc>
          <w:tcPr>
            <w:tcW w:w="1134" w:type="dxa"/>
          </w:tcPr>
          <w:p w14:paraId="574DFE13" w14:textId="77777777" w:rsidR="007A4225" w:rsidRPr="002E2104" w:rsidRDefault="007A4225" w:rsidP="00865AA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ind w:firstLine="284"/>
              <w:rPr>
                <w:rFonts w:ascii="DK Butterfly Ball" w:hAnsi="DK Butterfly Ball" w:cstheme="minorHAnsi"/>
                <w:sz w:val="20"/>
                <w:szCs w:val="20"/>
                <w:lang w:val="es-MX"/>
              </w:rPr>
            </w:pPr>
          </w:p>
        </w:tc>
        <w:tc>
          <w:tcPr>
            <w:tcW w:w="1814" w:type="dxa"/>
            <w:vAlign w:val="center"/>
          </w:tcPr>
          <w:p w14:paraId="66190CF8" w14:textId="77777777" w:rsidR="007A4225" w:rsidRPr="002E2104" w:rsidRDefault="007A4225" w:rsidP="007A422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ascii="DK Butterfly Ball" w:hAnsi="DK Butterfly Ball" w:cstheme="minorHAnsi"/>
                <w:sz w:val="20"/>
                <w:szCs w:val="20"/>
                <w:lang w:val="es-MX"/>
              </w:rPr>
            </w:pPr>
            <w:r w:rsidRPr="002E2104">
              <w:rPr>
                <w:rFonts w:ascii="DK Butterfly Ball" w:hAnsi="DK Butterfly Ball" w:cstheme="minorHAnsi"/>
                <w:sz w:val="20"/>
                <w:szCs w:val="20"/>
                <w:lang w:val="es-MX"/>
              </w:rPr>
              <w:t>Selección múltiple</w:t>
            </w:r>
          </w:p>
        </w:tc>
        <w:tc>
          <w:tcPr>
            <w:tcW w:w="1814" w:type="dxa"/>
            <w:vAlign w:val="center"/>
          </w:tcPr>
          <w:p w14:paraId="6A137FC6" w14:textId="77777777" w:rsidR="007A4225" w:rsidRDefault="007A4225" w:rsidP="007A422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ascii="DK Butterfly Ball" w:hAnsi="DK Butterfly Ball" w:cstheme="minorHAnsi"/>
                <w:sz w:val="20"/>
                <w:szCs w:val="20"/>
                <w:lang w:val="es-MX"/>
              </w:rPr>
            </w:pPr>
            <w:r>
              <w:rPr>
                <w:rFonts w:ascii="DK Butterfly Ball" w:hAnsi="DK Butterfly Ball" w:cstheme="minorHAnsi"/>
                <w:sz w:val="20"/>
                <w:szCs w:val="20"/>
                <w:lang w:val="es-MX"/>
              </w:rPr>
              <w:t>Desarrollo</w:t>
            </w:r>
          </w:p>
        </w:tc>
        <w:tc>
          <w:tcPr>
            <w:tcW w:w="1137" w:type="dxa"/>
          </w:tcPr>
          <w:p w14:paraId="0919CE89" w14:textId="77777777" w:rsidR="007A4225" w:rsidRPr="002E2104" w:rsidRDefault="007A4225" w:rsidP="00FB0A69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ascii="DK Butterfly Ball" w:hAnsi="DK Butterfly Ball" w:cstheme="minorHAnsi"/>
                <w:sz w:val="20"/>
                <w:szCs w:val="20"/>
                <w:lang w:val="es-MX"/>
              </w:rPr>
            </w:pPr>
            <w:r>
              <w:rPr>
                <w:rFonts w:ascii="DK Butterfly Ball" w:hAnsi="DK Butterfly Ball" w:cstheme="minorHAnsi"/>
                <w:sz w:val="20"/>
                <w:szCs w:val="20"/>
                <w:lang w:val="es-MX"/>
              </w:rPr>
              <w:t>G.D.</w:t>
            </w:r>
          </w:p>
        </w:tc>
        <w:tc>
          <w:tcPr>
            <w:tcW w:w="989" w:type="dxa"/>
          </w:tcPr>
          <w:p w14:paraId="3E151E0F" w14:textId="77777777" w:rsidR="007A4225" w:rsidRPr="002E2104" w:rsidRDefault="007A4225" w:rsidP="00865AA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rPr>
                <w:rFonts w:ascii="DK Butterfly Ball" w:hAnsi="DK Butterfly Ball" w:cstheme="minorHAnsi"/>
                <w:sz w:val="20"/>
                <w:szCs w:val="20"/>
                <w:lang w:val="es-MX"/>
              </w:rPr>
            </w:pPr>
            <w:r w:rsidRPr="002E2104">
              <w:rPr>
                <w:rFonts w:ascii="DK Butterfly Ball" w:hAnsi="DK Butterfly Ball" w:cstheme="minorHAnsi"/>
                <w:sz w:val="20"/>
                <w:szCs w:val="20"/>
                <w:lang w:val="es-MX"/>
              </w:rPr>
              <w:t>Total</w:t>
            </w:r>
          </w:p>
        </w:tc>
      </w:tr>
      <w:tr w:rsidR="007A4225" w:rsidRPr="00135A01" w14:paraId="4BF58A6D" w14:textId="77777777" w:rsidTr="007A4225">
        <w:trPr>
          <w:jc w:val="center"/>
        </w:trPr>
        <w:tc>
          <w:tcPr>
            <w:tcW w:w="1134" w:type="dxa"/>
          </w:tcPr>
          <w:p w14:paraId="642455A4" w14:textId="77777777" w:rsidR="007A4225" w:rsidRPr="00135A01" w:rsidRDefault="007A4225" w:rsidP="00135A01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135A01">
              <w:rPr>
                <w:rFonts w:cstheme="minorHAnsi"/>
                <w:b/>
                <w:bCs/>
                <w:sz w:val="20"/>
                <w:szCs w:val="20"/>
                <w:lang w:val="es-MX"/>
              </w:rPr>
              <w:t>Puntaje</w:t>
            </w:r>
          </w:p>
        </w:tc>
        <w:tc>
          <w:tcPr>
            <w:tcW w:w="1814" w:type="dxa"/>
            <w:vAlign w:val="center"/>
          </w:tcPr>
          <w:p w14:paraId="60F65C81" w14:textId="25F12E96" w:rsidR="007A4225" w:rsidRPr="00135A01" w:rsidRDefault="00135A01" w:rsidP="00135A01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135A01">
              <w:rPr>
                <w:rFonts w:cstheme="minorHAnsi"/>
                <w:b/>
                <w:bCs/>
                <w:sz w:val="20"/>
                <w:szCs w:val="20"/>
                <w:lang w:val="es-MX"/>
              </w:rPr>
              <w:t>10</w:t>
            </w:r>
          </w:p>
        </w:tc>
        <w:tc>
          <w:tcPr>
            <w:tcW w:w="1814" w:type="dxa"/>
            <w:vAlign w:val="center"/>
          </w:tcPr>
          <w:p w14:paraId="6647983A" w14:textId="5B08D21E" w:rsidR="007A4225" w:rsidRPr="00135A01" w:rsidRDefault="00135A01" w:rsidP="00135A01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135A01">
              <w:rPr>
                <w:rFonts w:cstheme="minorHAnsi"/>
                <w:b/>
                <w:bCs/>
                <w:sz w:val="20"/>
                <w:szCs w:val="20"/>
                <w:lang w:val="es-MX"/>
              </w:rPr>
              <w:t>20</w:t>
            </w:r>
          </w:p>
        </w:tc>
        <w:tc>
          <w:tcPr>
            <w:tcW w:w="1137" w:type="dxa"/>
          </w:tcPr>
          <w:p w14:paraId="63A7E154" w14:textId="77777777" w:rsidR="007A4225" w:rsidRPr="00135A01" w:rsidRDefault="007A4225" w:rsidP="00135A01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989" w:type="dxa"/>
          </w:tcPr>
          <w:p w14:paraId="3A7C41D0" w14:textId="31150075" w:rsidR="007A4225" w:rsidRPr="00135A01" w:rsidRDefault="00135A01" w:rsidP="00135A01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val="es-MX"/>
              </w:rPr>
            </w:pPr>
            <w:r w:rsidRPr="00135A01">
              <w:rPr>
                <w:rFonts w:cstheme="minorHAnsi"/>
                <w:b/>
                <w:bCs/>
                <w:sz w:val="20"/>
                <w:szCs w:val="20"/>
                <w:lang w:val="es-MX"/>
              </w:rPr>
              <w:t>30</w:t>
            </w:r>
          </w:p>
        </w:tc>
      </w:tr>
      <w:tr w:rsidR="007A4225" w14:paraId="445662E1" w14:textId="77777777" w:rsidTr="007A4225">
        <w:trPr>
          <w:trHeight w:val="648"/>
          <w:jc w:val="center"/>
        </w:trPr>
        <w:tc>
          <w:tcPr>
            <w:tcW w:w="1134" w:type="dxa"/>
          </w:tcPr>
          <w:p w14:paraId="25CC447A" w14:textId="77777777" w:rsidR="007A4225" w:rsidRDefault="007A4225" w:rsidP="00865AA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Obtenido</w:t>
            </w:r>
          </w:p>
        </w:tc>
        <w:tc>
          <w:tcPr>
            <w:tcW w:w="1814" w:type="dxa"/>
            <w:vAlign w:val="center"/>
          </w:tcPr>
          <w:p w14:paraId="286BBDBC" w14:textId="77777777" w:rsidR="007A4225" w:rsidRDefault="007A4225" w:rsidP="007A422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814" w:type="dxa"/>
            <w:vAlign w:val="center"/>
          </w:tcPr>
          <w:p w14:paraId="485A9EBA" w14:textId="77777777" w:rsidR="007A4225" w:rsidRDefault="007A4225" w:rsidP="007A422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137" w:type="dxa"/>
          </w:tcPr>
          <w:p w14:paraId="57881FB5" w14:textId="77777777" w:rsidR="007A4225" w:rsidRDefault="007A4225" w:rsidP="00FB0A69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989" w:type="dxa"/>
          </w:tcPr>
          <w:p w14:paraId="1C35504D" w14:textId="77777777" w:rsidR="007A4225" w:rsidRDefault="007A4225" w:rsidP="00865AA5">
            <w:pPr>
              <w:tabs>
                <w:tab w:val="right" w:pos="1418"/>
                <w:tab w:val="right" w:leader="dot" w:pos="6096"/>
                <w:tab w:val="right" w:pos="7088"/>
                <w:tab w:val="right" w:leader="dot" w:pos="8505"/>
                <w:tab w:val="right" w:pos="9498"/>
                <w:tab w:val="right" w:leader="dot" w:pos="10206"/>
              </w:tabs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</w:tbl>
    <w:p w14:paraId="411C2176" w14:textId="77777777" w:rsidR="00865AA5" w:rsidRDefault="00865AA5" w:rsidP="00135A01">
      <w:pPr>
        <w:tabs>
          <w:tab w:val="right" w:pos="1418"/>
          <w:tab w:val="right" w:leader="dot" w:pos="6096"/>
          <w:tab w:val="right" w:pos="7088"/>
          <w:tab w:val="right" w:leader="dot" w:pos="8505"/>
          <w:tab w:val="right" w:pos="9498"/>
          <w:tab w:val="right" w:leader="dot" w:pos="10206"/>
        </w:tabs>
        <w:spacing w:after="0" w:line="240" w:lineRule="auto"/>
        <w:ind w:firstLine="284"/>
        <w:rPr>
          <w:rFonts w:ascii="HP Simplified" w:hAnsi="HP Simplified" w:cs="Arial"/>
          <w:sz w:val="28"/>
          <w:szCs w:val="28"/>
          <w:lang w:val="es-MX"/>
        </w:rPr>
      </w:pPr>
    </w:p>
    <w:tbl>
      <w:tblPr>
        <w:tblStyle w:val="TableNormal"/>
        <w:tblW w:w="0" w:type="auto"/>
        <w:tblInd w:w="263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8414"/>
        <w:gridCol w:w="23"/>
      </w:tblGrid>
      <w:tr w:rsidR="001A4C3F" w:rsidRPr="00A769BE" w14:paraId="1F3EA178" w14:textId="77777777" w:rsidTr="00A53B2F">
        <w:trPr>
          <w:trHeight w:val="770"/>
        </w:trPr>
        <w:tc>
          <w:tcPr>
            <w:tcW w:w="1580" w:type="dxa"/>
            <w:hideMark/>
          </w:tcPr>
          <w:p w14:paraId="6F3C8FE5" w14:textId="77777777" w:rsidR="001A4C3F" w:rsidRPr="005F0BBA" w:rsidRDefault="001A4C3F">
            <w:pPr>
              <w:pStyle w:val="TableParagraph"/>
              <w:spacing w:before="54"/>
              <w:ind w:right="98"/>
              <w:jc w:val="right"/>
              <w:rPr>
                <w:rFonts w:ascii="DK Butterfly Ball" w:hAnsi="DK Butterfly Ball"/>
                <w:sz w:val="24"/>
                <w:szCs w:val="28"/>
                <w:lang w:val="es-CL" w:eastAsia="en-US"/>
              </w:rPr>
            </w:pPr>
            <w:r w:rsidRPr="005F0BBA">
              <w:rPr>
                <w:rFonts w:ascii="DK Butterfly Ball" w:hAnsi="DK Butterfly Ball"/>
                <w:w w:val="95"/>
                <w:sz w:val="24"/>
                <w:szCs w:val="28"/>
                <w:lang w:val="es-CL" w:eastAsia="en-US"/>
              </w:rPr>
              <w:t>Objetivos</w:t>
            </w:r>
          </w:p>
        </w:tc>
        <w:tc>
          <w:tcPr>
            <w:tcW w:w="8414" w:type="dxa"/>
            <w:hideMark/>
          </w:tcPr>
          <w:p w14:paraId="3B836A45" w14:textId="6CCC358E" w:rsidR="001A4C3F" w:rsidRPr="00BF65D7" w:rsidRDefault="00CA4E28" w:rsidP="00420566">
            <w:pPr>
              <w:pStyle w:val="TableParagraph"/>
              <w:tabs>
                <w:tab w:val="left" w:pos="571"/>
              </w:tabs>
              <w:spacing w:before="54"/>
              <w:ind w:left="571" w:hanging="567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>OA1</w:t>
            </w:r>
            <w:r w:rsidR="00D22B16"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>5</w:t>
            </w: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</w:t>
            </w:r>
            <w:r w:rsidR="00684D44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ab/>
            </w:r>
            <w:r w:rsidR="00420566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Explicar, por medio de modelos y la experimentación,</w:t>
            </w:r>
            <w:r w:rsidR="00BF65D7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</w:t>
            </w:r>
            <w:r w:rsidR="00420566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las propiedades de las soluciones</w:t>
            </w:r>
            <w:r w:rsidR="00731B05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.</w:t>
            </w:r>
          </w:p>
          <w:p w14:paraId="3B909B74" w14:textId="77777777" w:rsidR="00CA4E28" w:rsidRPr="00BF65D7" w:rsidRDefault="00CA4E28" w:rsidP="00D22B16">
            <w:pPr>
              <w:pStyle w:val="TableParagraph"/>
              <w:tabs>
                <w:tab w:val="left" w:pos="571"/>
              </w:tabs>
              <w:spacing w:before="54"/>
              <w:ind w:left="571" w:hanging="567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</w:p>
        </w:tc>
        <w:tc>
          <w:tcPr>
            <w:tcW w:w="23" w:type="dxa"/>
          </w:tcPr>
          <w:p w14:paraId="35A893E6" w14:textId="77777777" w:rsidR="001A4C3F" w:rsidRPr="00A769BE" w:rsidRDefault="001A4C3F">
            <w:pPr>
              <w:pStyle w:val="TableParagraph"/>
              <w:rPr>
                <w:rFonts w:ascii="HP Simplified" w:hAnsi="HP Simplified"/>
                <w:szCs w:val="24"/>
                <w:lang w:eastAsia="en-US"/>
              </w:rPr>
            </w:pPr>
          </w:p>
        </w:tc>
      </w:tr>
      <w:tr w:rsidR="001A4C3F" w:rsidRPr="00A769BE" w14:paraId="6BBFC638" w14:textId="77777777" w:rsidTr="00A53B2F">
        <w:trPr>
          <w:trHeight w:val="1121"/>
        </w:trPr>
        <w:tc>
          <w:tcPr>
            <w:tcW w:w="1580" w:type="dxa"/>
            <w:hideMark/>
          </w:tcPr>
          <w:p w14:paraId="40C533F0" w14:textId="77777777" w:rsidR="001A4C3F" w:rsidRPr="005F0BBA" w:rsidRDefault="001A4C3F">
            <w:pPr>
              <w:pStyle w:val="TableParagraph"/>
              <w:spacing w:before="54"/>
              <w:ind w:right="98"/>
              <w:jc w:val="right"/>
              <w:rPr>
                <w:rFonts w:ascii="DK Butterfly Ball" w:hAnsi="DK Butterfly Ball"/>
                <w:sz w:val="24"/>
                <w:szCs w:val="28"/>
                <w:lang w:val="es-CL" w:eastAsia="en-US"/>
              </w:rPr>
            </w:pPr>
            <w:r w:rsidRPr="005F0BBA">
              <w:rPr>
                <w:rFonts w:ascii="DK Butterfly Ball" w:hAnsi="DK Butterfly Ball"/>
                <w:w w:val="95"/>
                <w:sz w:val="24"/>
                <w:szCs w:val="28"/>
                <w:lang w:val="es-CL" w:eastAsia="en-US"/>
              </w:rPr>
              <w:t>Contenidos</w:t>
            </w:r>
          </w:p>
        </w:tc>
        <w:tc>
          <w:tcPr>
            <w:tcW w:w="8414" w:type="dxa"/>
            <w:hideMark/>
          </w:tcPr>
          <w:p w14:paraId="58649593" w14:textId="2D6FC834" w:rsidR="00006E94" w:rsidRPr="00BF65D7" w:rsidRDefault="00AB635D" w:rsidP="00006E94">
            <w:pPr>
              <w:pStyle w:val="TableParagraph"/>
              <w:spacing w:before="54"/>
              <w:ind w:left="101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   </w:t>
            </w:r>
            <w:r w:rsidR="00006E94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Cambios Físicos y Químicos</w:t>
            </w:r>
            <w:r w:rsidR="00660C79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.</w:t>
            </w:r>
          </w:p>
          <w:p w14:paraId="09AD8273" w14:textId="46E5FD94" w:rsidR="0071196A" w:rsidRPr="00BF65D7" w:rsidRDefault="00AB635D" w:rsidP="00006E94">
            <w:pPr>
              <w:pStyle w:val="TableParagraph"/>
              <w:spacing w:before="54"/>
              <w:ind w:left="101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   </w:t>
            </w:r>
            <w:r w:rsidR="00006E94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Características gen</w:t>
            </w:r>
            <w:r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erales de las reacciones químicas</w:t>
            </w:r>
          </w:p>
          <w:p w14:paraId="625E490E" w14:textId="6A53174C" w:rsidR="00E66FE4" w:rsidRPr="00BF65D7" w:rsidRDefault="00AB635D" w:rsidP="00006E94">
            <w:pPr>
              <w:pStyle w:val="TableParagraph"/>
              <w:spacing w:before="54"/>
              <w:ind w:left="101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   </w:t>
            </w:r>
            <w:r w:rsidR="00E66FE4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Balance de ecuaciones químicas.</w:t>
            </w:r>
          </w:p>
          <w:p w14:paraId="4940DD23" w14:textId="2C16129A" w:rsidR="00327EDE" w:rsidRPr="00BF65D7" w:rsidRDefault="00AB635D" w:rsidP="00006E94">
            <w:pPr>
              <w:pStyle w:val="TableParagraph"/>
              <w:spacing w:before="54"/>
              <w:ind w:left="101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   </w:t>
            </w:r>
            <w:r w:rsidR="00327EDE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Cálculos </w:t>
            </w:r>
            <w:r w:rsidR="00660C79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estequio</w:t>
            </w:r>
            <w:r>
              <w:rPr>
                <w:rFonts w:ascii="Dreaming Outloud Pro" w:hAnsi="Dreaming Outloud Pro" w:cs="Dreaming Outloud Pro"/>
                <w:szCs w:val="24"/>
                <w:lang w:eastAsia="en-US"/>
              </w:rPr>
              <w:t>mtri</w:t>
            </w:r>
            <w:r w:rsidR="00660C79" w:rsidRPr="00BF65D7">
              <w:rPr>
                <w:rFonts w:ascii="Dreaming Outloud Pro" w:hAnsi="Dreaming Outloud Pro" w:cs="Dreaming Outloud Pro"/>
                <w:szCs w:val="24"/>
                <w:lang w:eastAsia="en-US"/>
              </w:rPr>
              <w:t>cos</w:t>
            </w:r>
            <w:r w:rsidR="00327EDE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. </w:t>
            </w:r>
          </w:p>
        </w:tc>
        <w:tc>
          <w:tcPr>
            <w:tcW w:w="23" w:type="dxa"/>
          </w:tcPr>
          <w:p w14:paraId="58706AD8" w14:textId="77777777" w:rsidR="001A4C3F" w:rsidRPr="00A769BE" w:rsidRDefault="001A4C3F">
            <w:pPr>
              <w:pStyle w:val="TableParagraph"/>
              <w:rPr>
                <w:rFonts w:ascii="HP Simplified" w:hAnsi="HP Simplified"/>
                <w:szCs w:val="24"/>
                <w:lang w:eastAsia="en-US"/>
              </w:rPr>
            </w:pPr>
          </w:p>
        </w:tc>
      </w:tr>
      <w:tr w:rsidR="001A4C3F" w:rsidRPr="00A769BE" w14:paraId="215D5FC2" w14:textId="77777777" w:rsidTr="00774B44">
        <w:trPr>
          <w:trHeight w:val="454"/>
        </w:trPr>
        <w:tc>
          <w:tcPr>
            <w:tcW w:w="1580" w:type="dxa"/>
            <w:hideMark/>
          </w:tcPr>
          <w:p w14:paraId="372445CF" w14:textId="77777777" w:rsidR="001A4C3F" w:rsidRPr="005F0BBA" w:rsidRDefault="001A4C3F">
            <w:pPr>
              <w:pStyle w:val="TableParagraph"/>
              <w:spacing w:before="54"/>
              <w:ind w:right="98"/>
              <w:jc w:val="right"/>
              <w:rPr>
                <w:rFonts w:ascii="DK Butterfly Ball" w:hAnsi="DK Butterfly Ball"/>
                <w:sz w:val="24"/>
                <w:szCs w:val="28"/>
                <w:lang w:val="es-CL" w:eastAsia="en-US"/>
              </w:rPr>
            </w:pPr>
            <w:r w:rsidRPr="005F0BBA">
              <w:rPr>
                <w:rFonts w:ascii="DK Butterfly Ball" w:hAnsi="DK Butterfly Ball"/>
                <w:w w:val="95"/>
                <w:sz w:val="24"/>
                <w:szCs w:val="28"/>
                <w:lang w:val="es-CL" w:eastAsia="en-US"/>
              </w:rPr>
              <w:t>Habilidades</w:t>
            </w:r>
          </w:p>
        </w:tc>
        <w:tc>
          <w:tcPr>
            <w:tcW w:w="8414" w:type="dxa"/>
            <w:hideMark/>
          </w:tcPr>
          <w:p w14:paraId="0596EC98" w14:textId="36D53C1C" w:rsidR="001A4C3F" w:rsidRPr="00BF65D7" w:rsidRDefault="00AB635D">
            <w:pPr>
              <w:pStyle w:val="TableParagraph"/>
              <w:spacing w:before="54"/>
              <w:ind w:left="101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   </w:t>
            </w:r>
            <w:r w:rsidR="001A4C3F"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Reconocer, comprender, aplicar y analizar.</w:t>
            </w:r>
          </w:p>
        </w:tc>
        <w:tc>
          <w:tcPr>
            <w:tcW w:w="23" w:type="dxa"/>
          </w:tcPr>
          <w:p w14:paraId="09FF4742" w14:textId="77777777" w:rsidR="001A4C3F" w:rsidRPr="00A769BE" w:rsidRDefault="001A4C3F">
            <w:pPr>
              <w:pStyle w:val="TableParagraph"/>
              <w:rPr>
                <w:rFonts w:ascii="HP Simplified" w:hAnsi="HP Simplified"/>
                <w:szCs w:val="24"/>
                <w:lang w:eastAsia="en-US"/>
              </w:rPr>
            </w:pPr>
          </w:p>
        </w:tc>
      </w:tr>
      <w:tr w:rsidR="001A4C3F" w:rsidRPr="00A769BE" w14:paraId="0E1B3EA9" w14:textId="77777777" w:rsidTr="001A4C3F">
        <w:trPr>
          <w:trHeight w:val="1172"/>
        </w:trPr>
        <w:tc>
          <w:tcPr>
            <w:tcW w:w="1580" w:type="dxa"/>
            <w:hideMark/>
          </w:tcPr>
          <w:p w14:paraId="162F5279" w14:textId="77777777" w:rsidR="001A4C3F" w:rsidRPr="005F0BBA" w:rsidRDefault="001A4C3F">
            <w:pPr>
              <w:pStyle w:val="TableParagraph"/>
              <w:spacing w:before="54"/>
              <w:ind w:right="98"/>
              <w:jc w:val="right"/>
              <w:rPr>
                <w:rFonts w:ascii="DK Butterfly Ball" w:hAnsi="DK Butterfly Ball"/>
                <w:sz w:val="24"/>
                <w:szCs w:val="28"/>
                <w:lang w:val="es-CL" w:eastAsia="en-US"/>
              </w:rPr>
            </w:pPr>
            <w:r w:rsidRPr="005F0BBA">
              <w:rPr>
                <w:rFonts w:ascii="DK Butterfly Ball" w:hAnsi="DK Butterfly Ball"/>
                <w:sz w:val="24"/>
                <w:szCs w:val="28"/>
                <w:lang w:val="es-CL" w:eastAsia="en-US"/>
              </w:rPr>
              <w:t>Instrucciones</w:t>
            </w:r>
          </w:p>
        </w:tc>
        <w:tc>
          <w:tcPr>
            <w:tcW w:w="8414" w:type="dxa"/>
            <w:hideMark/>
          </w:tcPr>
          <w:p w14:paraId="6F400AEF" w14:textId="18CADCB3" w:rsidR="003A304E" w:rsidRPr="00BF65D7" w:rsidRDefault="003A304E" w:rsidP="003A304E">
            <w:pPr>
              <w:pStyle w:val="TableParagraph"/>
              <w:numPr>
                <w:ilvl w:val="0"/>
                <w:numId w:val="4"/>
              </w:numPr>
              <w:tabs>
                <w:tab w:val="left" w:pos="627"/>
              </w:tabs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Tiene </w:t>
            </w:r>
            <w:r w:rsidR="00C175C4"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>90</w:t>
            </w: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minutos para resolver la prueba.</w:t>
            </w:r>
          </w:p>
          <w:p w14:paraId="06F05DD3" w14:textId="77777777" w:rsidR="003A304E" w:rsidRPr="00BF65D7" w:rsidRDefault="003A304E" w:rsidP="003A304E">
            <w:pPr>
              <w:pStyle w:val="TableParagraph"/>
              <w:numPr>
                <w:ilvl w:val="0"/>
                <w:numId w:val="4"/>
              </w:numPr>
              <w:tabs>
                <w:tab w:val="left" w:pos="627"/>
              </w:tabs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La prueba es de </w:t>
            </w:r>
            <w:r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>Selección Múltiple</w:t>
            </w: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y </w:t>
            </w:r>
            <w:r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>Desarrollo</w:t>
            </w: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.</w:t>
            </w:r>
          </w:p>
          <w:p w14:paraId="4E4C29D0" w14:textId="140DFB1E" w:rsidR="003A304E" w:rsidRPr="00BF65D7" w:rsidRDefault="003A304E" w:rsidP="003A304E">
            <w:pPr>
              <w:pStyle w:val="TableParagraph"/>
              <w:numPr>
                <w:ilvl w:val="0"/>
                <w:numId w:val="4"/>
              </w:numPr>
              <w:tabs>
                <w:tab w:val="left" w:pos="627"/>
              </w:tabs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>Usa tus propios útiles</w:t>
            </w: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: lápiz, goma, lápiz pasta, calculadora.</w:t>
            </w:r>
          </w:p>
          <w:p w14:paraId="5AECF950" w14:textId="77777777" w:rsidR="003A304E" w:rsidRPr="00BF65D7" w:rsidRDefault="003A304E" w:rsidP="003A304E">
            <w:pPr>
              <w:pStyle w:val="TableParagraph"/>
              <w:numPr>
                <w:ilvl w:val="0"/>
                <w:numId w:val="4"/>
              </w:numPr>
              <w:tabs>
                <w:tab w:val="left" w:pos="627"/>
              </w:tabs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>En la</w:t>
            </w:r>
            <w:r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 xml:space="preserve"> selección múltiple</w:t>
            </w: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debe marcar con lápiz pasta.</w:t>
            </w:r>
          </w:p>
          <w:p w14:paraId="1548E004" w14:textId="5025495A" w:rsidR="00C25562" w:rsidRPr="00BF65D7" w:rsidRDefault="003A304E" w:rsidP="00BF65D7">
            <w:pPr>
              <w:pStyle w:val="TableParagraph"/>
              <w:numPr>
                <w:ilvl w:val="0"/>
                <w:numId w:val="4"/>
              </w:numPr>
              <w:tabs>
                <w:tab w:val="left" w:pos="627"/>
              </w:tabs>
              <w:ind w:right="2322"/>
              <w:rPr>
                <w:rFonts w:ascii="Dreaming Outloud Pro" w:hAnsi="Dreaming Outloud Pro" w:cs="Dreaming Outloud Pro"/>
                <w:szCs w:val="24"/>
                <w:lang w:val="es-CL" w:eastAsia="en-US"/>
              </w:rPr>
            </w:pP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Debe tener 18 puntos de 30 para alcanzar la </w:t>
            </w:r>
            <w:r w:rsidRPr="00BF65D7">
              <w:rPr>
                <w:rFonts w:ascii="Dreaming Outloud Pro" w:hAnsi="Dreaming Outloud Pro" w:cs="Dreaming Outloud Pro"/>
                <w:b/>
                <w:bCs/>
                <w:szCs w:val="24"/>
                <w:lang w:val="es-CL" w:eastAsia="en-US"/>
              </w:rPr>
              <w:t>nota 4,0</w:t>
            </w:r>
            <w:r w:rsidRPr="00BF65D7">
              <w:rPr>
                <w:rFonts w:ascii="Dreaming Outloud Pro" w:hAnsi="Dreaming Outloud Pro" w:cs="Dreaming Outloud Pro"/>
                <w:szCs w:val="24"/>
                <w:lang w:val="es-CL" w:eastAsia="en-US"/>
              </w:rPr>
              <w:t xml:space="preserve"> con un grado de dificultad del 60%.</w:t>
            </w:r>
          </w:p>
        </w:tc>
        <w:tc>
          <w:tcPr>
            <w:tcW w:w="23" w:type="dxa"/>
          </w:tcPr>
          <w:p w14:paraId="27C6BBB1" w14:textId="77777777" w:rsidR="001A4C3F" w:rsidRPr="00A769BE" w:rsidRDefault="001A4C3F">
            <w:pPr>
              <w:pStyle w:val="TableParagraph"/>
              <w:rPr>
                <w:rFonts w:ascii="HP Simplified" w:hAnsi="HP Simplified"/>
                <w:szCs w:val="24"/>
                <w:lang w:eastAsia="en-US"/>
              </w:rPr>
            </w:pPr>
          </w:p>
        </w:tc>
      </w:tr>
    </w:tbl>
    <w:p w14:paraId="463F8634" w14:textId="77777777" w:rsidR="00D509EF" w:rsidRDefault="00D509EF" w:rsidP="00D509EF">
      <w:pPr>
        <w:pStyle w:val="TtuloItem"/>
        <w:pageBreakBefore w:val="0"/>
        <w:spacing w:after="0"/>
        <w:ind w:left="425"/>
      </w:pPr>
      <w:r>
        <w:t>AUTOEVALUACION</w:t>
      </w:r>
    </w:p>
    <w:p w14:paraId="0E0C4432" w14:textId="77777777" w:rsidR="00D509EF" w:rsidRPr="006B2118" w:rsidRDefault="00D509EF" w:rsidP="00D509EF">
      <w:pPr>
        <w:tabs>
          <w:tab w:val="center" w:pos="7655"/>
          <w:tab w:val="center" w:pos="9356"/>
        </w:tabs>
        <w:ind w:left="426"/>
        <w:rPr>
          <w:b/>
          <w:sz w:val="2"/>
        </w:rPr>
      </w:pPr>
    </w:p>
    <w:p w14:paraId="07A0FAB3" w14:textId="77777777" w:rsidR="00D509EF" w:rsidRPr="00F758F6" w:rsidRDefault="00D509EF" w:rsidP="00D509EF">
      <w:pPr>
        <w:tabs>
          <w:tab w:val="center" w:pos="7655"/>
          <w:tab w:val="center" w:pos="9356"/>
        </w:tabs>
        <w:ind w:left="426"/>
        <w:rPr>
          <w:b/>
        </w:rPr>
      </w:pPr>
      <w:r w:rsidRPr="00F758F6">
        <w:rPr>
          <w:b/>
        </w:rPr>
        <w:t>Responde con una X, en el casillero a la pregunta</w:t>
      </w:r>
      <w:r w:rsidRPr="00F758F6">
        <w:rPr>
          <w:b/>
        </w:rPr>
        <w:tab/>
        <w:t>SI</w:t>
      </w:r>
      <w:r w:rsidRPr="00F758F6">
        <w:rPr>
          <w:b/>
        </w:rPr>
        <w:tab/>
        <w:t>NO</w:t>
      </w:r>
    </w:p>
    <w:p w14:paraId="45BE51E9" w14:textId="77777777" w:rsidR="00D509EF" w:rsidRPr="00F758F6" w:rsidRDefault="00D509EF" w:rsidP="00D509EF">
      <w:pPr>
        <w:tabs>
          <w:tab w:val="left" w:pos="7371"/>
          <w:tab w:val="right" w:pos="7938"/>
          <w:tab w:val="left" w:pos="9072"/>
          <w:tab w:val="right" w:pos="9639"/>
        </w:tabs>
        <w:spacing w:after="120"/>
        <w:ind w:firstLine="709"/>
      </w:pPr>
      <w:r w:rsidRPr="00F758F6">
        <w:t>Tengo mi cuaderno al día, con toda la materia.</w:t>
      </w:r>
      <w:r w:rsidRPr="00F758F6">
        <w:tab/>
        <w:t>[</w:t>
      </w:r>
      <w:r w:rsidRPr="00F758F6">
        <w:tab/>
        <w:t>]</w:t>
      </w:r>
      <w:r w:rsidRPr="00F758F6">
        <w:tab/>
        <w:t>[</w:t>
      </w:r>
      <w:r w:rsidRPr="00F758F6">
        <w:tab/>
        <w:t>]</w:t>
      </w:r>
    </w:p>
    <w:p w14:paraId="315929EB" w14:textId="77777777" w:rsidR="00D509EF" w:rsidRPr="00F758F6" w:rsidRDefault="00D509EF" w:rsidP="00D509EF">
      <w:pPr>
        <w:tabs>
          <w:tab w:val="left" w:pos="7371"/>
          <w:tab w:val="right" w:pos="7938"/>
          <w:tab w:val="left" w:pos="9072"/>
          <w:tab w:val="right" w:pos="9639"/>
        </w:tabs>
        <w:spacing w:after="120"/>
        <w:ind w:firstLine="709"/>
      </w:pPr>
      <w:r w:rsidRPr="00F758F6">
        <w:t>Tengo realizadas todas mis guías de trabajo.</w:t>
      </w:r>
      <w:r w:rsidRPr="00F758F6">
        <w:tab/>
        <w:t>[</w:t>
      </w:r>
      <w:r w:rsidRPr="00F758F6">
        <w:tab/>
        <w:t xml:space="preserve"> ]</w:t>
      </w:r>
      <w:r w:rsidRPr="00F758F6">
        <w:tab/>
        <w:t>[</w:t>
      </w:r>
      <w:r w:rsidRPr="00F758F6">
        <w:tab/>
        <w:t xml:space="preserve">   ]</w:t>
      </w:r>
    </w:p>
    <w:p w14:paraId="44A9E0C8" w14:textId="77777777" w:rsidR="00D509EF" w:rsidRPr="00F758F6" w:rsidRDefault="00D509EF" w:rsidP="00D509EF">
      <w:pPr>
        <w:tabs>
          <w:tab w:val="left" w:pos="7371"/>
          <w:tab w:val="right" w:pos="7938"/>
          <w:tab w:val="left" w:pos="9072"/>
          <w:tab w:val="right" w:pos="9639"/>
        </w:tabs>
        <w:spacing w:after="120"/>
        <w:ind w:firstLine="709"/>
      </w:pPr>
      <w:r w:rsidRPr="00F758F6">
        <w:t>Pregunto frecuentemente mis dudas al profesor</w:t>
      </w:r>
      <w:r w:rsidRPr="00F758F6">
        <w:tab/>
        <w:t>[</w:t>
      </w:r>
      <w:r w:rsidRPr="00F758F6">
        <w:tab/>
        <w:t>]</w:t>
      </w:r>
      <w:r w:rsidRPr="00F758F6">
        <w:tab/>
        <w:t>[</w:t>
      </w:r>
      <w:r w:rsidRPr="00F758F6">
        <w:tab/>
        <w:t>]</w:t>
      </w:r>
    </w:p>
    <w:p w14:paraId="44212C47" w14:textId="77777777" w:rsidR="00D509EF" w:rsidRPr="00F758F6" w:rsidRDefault="00D509EF" w:rsidP="00D509EF">
      <w:pPr>
        <w:tabs>
          <w:tab w:val="left" w:pos="7371"/>
          <w:tab w:val="right" w:pos="7938"/>
          <w:tab w:val="left" w:pos="9072"/>
          <w:tab w:val="right" w:pos="9639"/>
        </w:tabs>
        <w:spacing w:after="120"/>
        <w:ind w:firstLine="709"/>
      </w:pPr>
      <w:r w:rsidRPr="00F758F6">
        <w:t>Voy a reforzamiento</w:t>
      </w:r>
      <w:r w:rsidRPr="00F758F6">
        <w:tab/>
        <w:t>[</w:t>
      </w:r>
      <w:r w:rsidRPr="00F758F6">
        <w:tab/>
        <w:t>]</w:t>
      </w:r>
      <w:r w:rsidRPr="00F758F6">
        <w:tab/>
        <w:t>[</w:t>
      </w:r>
      <w:r w:rsidRPr="00F758F6">
        <w:tab/>
        <w:t>]</w:t>
      </w:r>
    </w:p>
    <w:p w14:paraId="47AC6E8B" w14:textId="77777777" w:rsidR="00D509EF" w:rsidRPr="00F758F6" w:rsidRDefault="00D509EF" w:rsidP="00D509EF">
      <w:pPr>
        <w:tabs>
          <w:tab w:val="center" w:pos="5812"/>
          <w:tab w:val="center" w:pos="7088"/>
        </w:tabs>
        <w:ind w:left="426"/>
        <w:rPr>
          <w:b/>
        </w:rPr>
      </w:pPr>
      <w:r w:rsidRPr="00F758F6">
        <w:rPr>
          <w:b/>
        </w:rPr>
        <w:t>Responde a las siguientes preguntas</w:t>
      </w:r>
    </w:p>
    <w:p w14:paraId="3D19A0AA" w14:textId="77777777" w:rsidR="00D509EF" w:rsidRPr="00F758F6" w:rsidRDefault="00D509EF" w:rsidP="00D509EF">
      <w:pPr>
        <w:tabs>
          <w:tab w:val="left" w:pos="8505"/>
          <w:tab w:val="left" w:leader="dot" w:pos="10206"/>
        </w:tabs>
        <w:spacing w:before="120" w:after="120"/>
        <w:ind w:left="709"/>
      </w:pPr>
      <w:r w:rsidRPr="00F758F6">
        <w:t>Las horas que dedique a estudiar para esta prueba es</w:t>
      </w:r>
      <w:r w:rsidRPr="00F758F6">
        <w:tab/>
      </w:r>
      <w:r w:rsidRPr="00F758F6">
        <w:tab/>
      </w:r>
    </w:p>
    <w:p w14:paraId="1B356F41" w14:textId="77777777" w:rsidR="00CD1590" w:rsidRDefault="00D509EF" w:rsidP="00D509EF">
      <w:pPr>
        <w:tabs>
          <w:tab w:val="left" w:pos="8505"/>
          <w:tab w:val="left" w:leader="dot" w:pos="10206"/>
        </w:tabs>
        <w:spacing w:before="120" w:after="120"/>
        <w:ind w:left="709"/>
      </w:pPr>
      <w:r w:rsidRPr="00F758F6">
        <w:t>La nota que obtendré en esta prueba es</w:t>
      </w:r>
      <w:r w:rsidRPr="00F758F6">
        <w:tab/>
      </w:r>
      <w:r w:rsidRPr="00F758F6">
        <w:tab/>
      </w:r>
    </w:p>
    <w:p w14:paraId="6BF9CDC1" w14:textId="77777777" w:rsidR="00861B0B" w:rsidRPr="001C33D1" w:rsidRDefault="00861B0B" w:rsidP="001C33D1">
      <w:pPr>
        <w:jc w:val="center"/>
        <w:rPr>
          <w:rFonts w:ascii="Marker Felt" w:hAnsi="Marker Felt"/>
          <w:sz w:val="48"/>
          <w:szCs w:val="48"/>
        </w:rPr>
      </w:pPr>
      <w:r w:rsidRPr="001C33D1">
        <w:rPr>
          <w:rFonts w:ascii="Marker Felt" w:hAnsi="Marker Felt"/>
          <w:sz w:val="48"/>
          <w:szCs w:val="48"/>
        </w:rPr>
        <w:lastRenderedPageBreak/>
        <w:t>Juegos para relajarte</w:t>
      </w:r>
    </w:p>
    <w:p w14:paraId="69574758" w14:textId="77777777" w:rsidR="00861B0B" w:rsidRPr="001C33D1" w:rsidRDefault="00861B0B" w:rsidP="001C33D1">
      <w:pPr>
        <w:jc w:val="center"/>
        <w:rPr>
          <w:rFonts w:ascii="DK Butterfly Ball" w:hAnsi="DK Butterfly Ball"/>
          <w:sz w:val="24"/>
          <w:szCs w:val="24"/>
        </w:rPr>
      </w:pPr>
      <w:r w:rsidRPr="001C33D1">
        <w:rPr>
          <w:rFonts w:ascii="DK Butterfly Ball" w:hAnsi="DK Butterfly Ball"/>
          <w:sz w:val="24"/>
          <w:szCs w:val="24"/>
        </w:rPr>
        <w:t>Encuentra las 7 diferencias</w:t>
      </w:r>
    </w:p>
    <w:p w14:paraId="5458D9E7" w14:textId="77777777" w:rsidR="001C33D1" w:rsidRDefault="00436FC4" w:rsidP="001C33D1">
      <w:pPr>
        <w:jc w:val="center"/>
      </w:pPr>
      <w:r>
        <w:rPr>
          <w:noProof/>
          <w:lang w:eastAsia="es-CL"/>
        </w:rPr>
        <w:drawing>
          <wp:inline distT="0" distB="0" distL="0" distR="0" wp14:anchorId="0671EABB" wp14:editId="5B46B377">
            <wp:extent cx="5156826" cy="6059978"/>
            <wp:effectExtent l="0" t="0" r="6350" b="0"/>
            <wp:docPr id="6" name="Imagen 6" descr="Un dibujo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Un dibujo de una person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07" b="3264"/>
                    <a:stretch/>
                  </pic:blipFill>
                  <pic:spPr bwMode="auto">
                    <a:xfrm>
                      <a:off x="0" y="0"/>
                      <a:ext cx="5165983" cy="607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C5213" w14:textId="77777777" w:rsidR="005B2DAB" w:rsidRPr="00753A4C" w:rsidRDefault="005B2DAB" w:rsidP="001C33D1">
      <w:pPr>
        <w:jc w:val="center"/>
      </w:pPr>
      <w:r w:rsidRPr="00753A4C">
        <w:br w:type="page"/>
      </w:r>
    </w:p>
    <w:p w14:paraId="40D596F7" w14:textId="77777777" w:rsidR="00023BDF" w:rsidRDefault="00023BDF" w:rsidP="001C33D1">
      <w:pPr>
        <w:pStyle w:val="ITEM"/>
        <w:numPr>
          <w:ilvl w:val="0"/>
          <w:numId w:val="0"/>
        </w:numPr>
        <w:tabs>
          <w:tab w:val="right" w:pos="10206"/>
        </w:tabs>
        <w:spacing w:before="60"/>
        <w:jc w:val="center"/>
        <w:rPr>
          <w:caps/>
        </w:rPr>
        <w:sectPr w:rsidR="00023BDF" w:rsidSect="00AB635D">
          <w:headerReference w:type="even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355" w:right="902" w:bottom="1701" w:left="992" w:header="737" w:footer="0" w:gutter="0"/>
          <w:pgBorders w:offsetFrom="page">
            <w:top w:val="single" w:sz="36" w:space="24" w:color="auto"/>
            <w:left w:val="single" w:sz="36" w:space="24" w:color="auto"/>
            <w:bottom w:val="single" w:sz="36" w:space="26" w:color="auto"/>
            <w:right w:val="single" w:sz="36" w:space="24" w:color="auto"/>
          </w:pgBorders>
          <w:pgNumType w:start="0"/>
          <w:cols w:space="708"/>
          <w:titlePg/>
          <w:docGrid w:linePitch="360"/>
        </w:sectPr>
      </w:pPr>
    </w:p>
    <w:p w14:paraId="57F4CB1D" w14:textId="293E7F4E" w:rsidR="00537525" w:rsidRPr="00537525" w:rsidRDefault="0076437B" w:rsidP="00537525">
      <w:pPr>
        <w:pStyle w:val="ITEM"/>
        <w:numPr>
          <w:ilvl w:val="0"/>
          <w:numId w:val="0"/>
        </w:numPr>
        <w:tabs>
          <w:tab w:val="right" w:pos="10206"/>
        </w:tabs>
        <w:spacing w:before="60"/>
        <w:rPr>
          <w:caps/>
          <w:vertAlign w:val="subscript"/>
        </w:rPr>
      </w:pPr>
      <w:r w:rsidRPr="005F3F00">
        <w:rPr>
          <w:caps/>
        </w:rPr>
        <w:lastRenderedPageBreak/>
        <w:t xml:space="preserve">Ítem Selección Múltiple </w:t>
      </w:r>
      <w:r>
        <w:rPr>
          <w:caps/>
        </w:rPr>
        <w:tab/>
      </w:r>
      <w:r w:rsidRPr="00D64BE4">
        <w:rPr>
          <w:caps/>
          <w:vertAlign w:val="subscript"/>
        </w:rPr>
        <w:t>(</w:t>
      </w:r>
      <w:r w:rsidR="007D53D8">
        <w:rPr>
          <w:caps/>
          <w:vertAlign w:val="subscript"/>
        </w:rPr>
        <w:t>1</w:t>
      </w:r>
      <w:r w:rsidR="0071196A">
        <w:rPr>
          <w:caps/>
          <w:vertAlign w:val="subscript"/>
        </w:rPr>
        <w:t>0</w:t>
      </w:r>
      <w:r w:rsidRPr="00D64BE4">
        <w:rPr>
          <w:caps/>
          <w:vertAlign w:val="subscript"/>
        </w:rPr>
        <w:t xml:space="preserve"> puntos)</w:t>
      </w:r>
    </w:p>
    <w:p w14:paraId="79EA28EF" w14:textId="1E886D03" w:rsidR="00537525" w:rsidRPr="009109EB" w:rsidRDefault="00D3736D" w:rsidP="0076437B">
      <w:pPr>
        <w:tabs>
          <w:tab w:val="left" w:pos="426"/>
        </w:tabs>
        <w:rPr>
          <w:rFonts w:ascii="Arial" w:hAnsi="Arial"/>
          <w:i/>
          <w:iCs/>
          <w:sz w:val="24"/>
          <w:szCs w:val="36"/>
        </w:rPr>
      </w:pPr>
      <w:r w:rsidRPr="009109EB">
        <w:rPr>
          <w:rFonts w:ascii="Arial" w:hAnsi="Arial"/>
          <w:i/>
          <w:iCs/>
          <w:sz w:val="24"/>
          <w:szCs w:val="36"/>
        </w:rPr>
        <w:t>M</w:t>
      </w:r>
      <w:r w:rsidR="005A4B41">
        <w:rPr>
          <w:rFonts w:ascii="Arial" w:hAnsi="Arial"/>
          <w:i/>
          <w:iCs/>
          <w:sz w:val="24"/>
          <w:szCs w:val="36"/>
        </w:rPr>
        <w:t>arque</w:t>
      </w:r>
      <w:r w:rsidR="00945A47">
        <w:rPr>
          <w:rFonts w:ascii="Arial" w:hAnsi="Arial"/>
          <w:i/>
          <w:iCs/>
          <w:sz w:val="24"/>
          <w:szCs w:val="36"/>
        </w:rPr>
        <w:t xml:space="preserve"> la </w:t>
      </w:r>
      <w:r w:rsidRPr="009109EB">
        <w:rPr>
          <w:rFonts w:ascii="Arial" w:hAnsi="Arial"/>
          <w:i/>
          <w:iCs/>
          <w:sz w:val="24"/>
          <w:szCs w:val="36"/>
        </w:rPr>
        <w:t>alternativa</w:t>
      </w:r>
      <w:r w:rsidR="00945A47">
        <w:rPr>
          <w:rFonts w:ascii="Arial" w:hAnsi="Arial"/>
          <w:i/>
          <w:iCs/>
          <w:sz w:val="24"/>
          <w:szCs w:val="36"/>
        </w:rPr>
        <w:t xml:space="preserve"> correcta</w:t>
      </w:r>
      <w:r w:rsidR="0076437B" w:rsidRPr="009109EB">
        <w:rPr>
          <w:rFonts w:ascii="Arial" w:hAnsi="Arial"/>
          <w:i/>
          <w:iCs/>
          <w:sz w:val="24"/>
          <w:szCs w:val="36"/>
        </w:rPr>
        <w:t>.</w:t>
      </w:r>
      <w:r w:rsidR="00537525">
        <w:rPr>
          <w:rFonts w:ascii="Arial" w:hAnsi="Arial"/>
          <w:i/>
          <w:iCs/>
          <w:sz w:val="24"/>
          <w:szCs w:val="36"/>
        </w:rPr>
        <w:t xml:space="preserve"> E</w:t>
      </w:r>
      <w:r w:rsidR="005A4B41">
        <w:rPr>
          <w:rFonts w:ascii="Arial" w:hAnsi="Arial"/>
          <w:i/>
          <w:iCs/>
          <w:sz w:val="24"/>
          <w:szCs w:val="36"/>
        </w:rPr>
        <w:t>lija</w:t>
      </w:r>
      <w:r w:rsidR="00537525">
        <w:rPr>
          <w:rFonts w:ascii="Arial" w:hAnsi="Arial"/>
          <w:i/>
          <w:iCs/>
          <w:sz w:val="24"/>
          <w:szCs w:val="36"/>
        </w:rPr>
        <w:t xml:space="preserve"> 10 de las 1</w:t>
      </w:r>
      <w:r w:rsidR="005A4B41">
        <w:rPr>
          <w:rFonts w:ascii="Arial" w:hAnsi="Arial"/>
          <w:i/>
          <w:iCs/>
          <w:sz w:val="24"/>
          <w:szCs w:val="36"/>
        </w:rPr>
        <w:t>1</w:t>
      </w:r>
      <w:r w:rsidR="00537525">
        <w:rPr>
          <w:rFonts w:ascii="Arial" w:hAnsi="Arial"/>
          <w:i/>
          <w:iCs/>
          <w:sz w:val="24"/>
          <w:szCs w:val="36"/>
        </w:rPr>
        <w:t xml:space="preserve"> para responder.</w:t>
      </w:r>
      <w:r w:rsidR="005A4B41">
        <w:rPr>
          <w:rFonts w:ascii="Arial" w:hAnsi="Arial"/>
          <w:i/>
          <w:iCs/>
          <w:sz w:val="24"/>
          <w:szCs w:val="36"/>
        </w:rPr>
        <w:t xml:space="preserve"> Si marca 11 se evalúan 11.</w:t>
      </w:r>
    </w:p>
    <w:p w14:paraId="0D032C2C" w14:textId="68BAC94D" w:rsidR="00CF6D56" w:rsidRPr="00CF6D56" w:rsidRDefault="005242EE" w:rsidP="00CF6D56">
      <w:pPr>
        <w:pStyle w:val="Preguntadeseleccinmltiple"/>
      </w:pPr>
      <w:r>
        <w:t>D</w:t>
      </w:r>
      <w:r w:rsidR="00006E94">
        <w:t>e las siguientes opciones</w:t>
      </w:r>
      <w:r>
        <w:t>,</w:t>
      </w:r>
      <w:r w:rsidR="00006E94">
        <w:t xml:space="preserve"> es o son cambios </w:t>
      </w:r>
      <w:r w:rsidR="00006E94" w:rsidRPr="000C5235">
        <w:rPr>
          <w:b/>
          <w:bCs/>
        </w:rPr>
        <w:t>químicos</w:t>
      </w:r>
      <w:r w:rsidR="00CF6D56" w:rsidRPr="00CF6D56">
        <w:t>:</w:t>
      </w:r>
    </w:p>
    <w:p w14:paraId="4DC25B2A" w14:textId="079A897B" w:rsidR="00CF6D56" w:rsidRPr="00CF6D56" w:rsidRDefault="00006E94" w:rsidP="00CF6D56">
      <w:pPr>
        <w:pStyle w:val="Opciones"/>
      </w:pPr>
      <w:r>
        <w:t>Moler café</w:t>
      </w:r>
      <w:r w:rsidR="00CF6D56" w:rsidRPr="00CF6D56">
        <w:t>.</w:t>
      </w:r>
    </w:p>
    <w:p w14:paraId="34304987" w14:textId="5D657A6D" w:rsidR="00CF6D56" w:rsidRPr="00CF6D56" w:rsidRDefault="00AB635D" w:rsidP="00CF6D56">
      <w:pPr>
        <w:pStyle w:val="Opciones"/>
      </w:pPr>
      <w:r>
        <w:t>Una manzana abierta que se ha oxidado.</w:t>
      </w:r>
    </w:p>
    <w:p w14:paraId="3B818FC4" w14:textId="5E62BAD9" w:rsidR="00CF6D56" w:rsidRPr="00CF6D56" w:rsidRDefault="00AB635D" w:rsidP="00CF6D56">
      <w:pPr>
        <w:pStyle w:val="Opciones"/>
      </w:pPr>
      <w:r>
        <w:t>Encender un fó</w:t>
      </w:r>
      <w:r w:rsidR="000C5235">
        <w:t>sforo</w:t>
      </w:r>
      <w:r w:rsidR="00CF6D56" w:rsidRPr="00CF6D56">
        <w:t>.</w:t>
      </w:r>
    </w:p>
    <w:p w14:paraId="7475363B" w14:textId="6241E71F" w:rsidR="00CF6D56" w:rsidRPr="00CF6D56" w:rsidRDefault="00CF6D56" w:rsidP="00CF6D56">
      <w:pPr>
        <w:tabs>
          <w:tab w:val="left" w:pos="426"/>
        </w:tabs>
        <w:spacing w:before="240" w:line="240" w:lineRule="auto"/>
        <w:rPr>
          <w:rFonts w:ascii="Arial" w:hAnsi="Arial"/>
          <w:szCs w:val="32"/>
        </w:rPr>
      </w:pPr>
      <w:r w:rsidRPr="00CF6D56">
        <w:rPr>
          <w:rFonts w:ascii="Arial" w:hAnsi="Arial"/>
          <w:szCs w:val="32"/>
        </w:rPr>
        <w:t xml:space="preserve">De acuerdo con </w:t>
      </w:r>
      <w:r w:rsidR="000C5235">
        <w:rPr>
          <w:rFonts w:ascii="Arial" w:hAnsi="Arial"/>
          <w:szCs w:val="32"/>
        </w:rPr>
        <w:t>lo anterior</w:t>
      </w:r>
      <w:r w:rsidRPr="00CF6D56">
        <w:rPr>
          <w:rFonts w:ascii="Arial" w:hAnsi="Arial"/>
          <w:szCs w:val="32"/>
        </w:rPr>
        <w:t>, es (son) correct</w:t>
      </w:r>
      <w:r w:rsidR="000C5235">
        <w:rPr>
          <w:rFonts w:ascii="Arial" w:hAnsi="Arial"/>
          <w:szCs w:val="32"/>
        </w:rPr>
        <w:t>o</w:t>
      </w:r>
      <w:r w:rsidRPr="00CF6D56">
        <w:rPr>
          <w:rFonts w:ascii="Arial" w:hAnsi="Arial"/>
          <w:szCs w:val="32"/>
        </w:rPr>
        <w:t>(s)</w:t>
      </w:r>
    </w:p>
    <w:p w14:paraId="4FAE6214" w14:textId="58C9C180" w:rsidR="00CF6D56" w:rsidRPr="00CF6D56" w:rsidRDefault="005242EE" w:rsidP="00CF6D56">
      <w:pPr>
        <w:pStyle w:val="Seleccin"/>
      </w:pPr>
      <w:r>
        <w:t>So</w:t>
      </w:r>
      <w:r w:rsidR="00CF6D56" w:rsidRPr="00CF6D56">
        <w:t>lo I.</w:t>
      </w:r>
    </w:p>
    <w:p w14:paraId="6FF581CA" w14:textId="60CF40E5" w:rsidR="00CF6D56" w:rsidRPr="00CF6D56" w:rsidRDefault="000F37F1" w:rsidP="00CF6D56">
      <w:pPr>
        <w:pStyle w:val="Seleccin"/>
      </w:pPr>
      <w:r>
        <w:rPr>
          <w:noProof/>
          <w:lang w:eastAsia="es-CL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E5E9145" wp14:editId="1B94C341">
                <wp:simplePos x="0" y="0"/>
                <wp:positionH relativeFrom="column">
                  <wp:posOffset>-2018950</wp:posOffset>
                </wp:positionH>
                <wp:positionV relativeFrom="paragraph">
                  <wp:posOffset>225960</wp:posOffset>
                </wp:positionV>
                <wp:extent cx="136440" cy="88920"/>
                <wp:effectExtent l="38100" t="38100" r="54610" b="44450"/>
                <wp:wrapNone/>
                <wp:docPr id="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6440" cy="889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1E5EE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-159.65pt;margin-top:17.1pt;width:12.2pt;height:8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">
                <v:imagedata r:id="rId15" o:title=""/>
              </v:shape>
            </w:pict>
          </mc:Fallback>
        </mc:AlternateContent>
      </w:r>
      <w:r w:rsidR="005242EE">
        <w:t>So</w:t>
      </w:r>
      <w:r w:rsidR="00CF6D56" w:rsidRPr="00CF6D56">
        <w:t>lo III.</w:t>
      </w:r>
    </w:p>
    <w:p w14:paraId="38810B22" w14:textId="439F8025" w:rsidR="00CF6D56" w:rsidRPr="00CF6D56" w:rsidRDefault="005242EE" w:rsidP="00CF6D56">
      <w:pPr>
        <w:pStyle w:val="Seleccin"/>
      </w:pPr>
      <w:r>
        <w:t>So</w:t>
      </w:r>
      <w:r w:rsidR="00CF6D56" w:rsidRPr="00CF6D56">
        <w:t>lo I y II.</w:t>
      </w:r>
    </w:p>
    <w:p w14:paraId="4994EECB" w14:textId="02F06A52" w:rsidR="00CF6D56" w:rsidRPr="00CF6D56" w:rsidRDefault="005242EE" w:rsidP="00CF6D56">
      <w:pPr>
        <w:pStyle w:val="Seleccin"/>
      </w:pPr>
      <w:r>
        <w:t>So</w:t>
      </w:r>
      <w:r w:rsidR="00CF6D56" w:rsidRPr="00CF6D56">
        <w:t>lo I</w:t>
      </w:r>
      <w:r w:rsidR="00385C0A">
        <w:t>I</w:t>
      </w:r>
      <w:r w:rsidR="00CF6D56" w:rsidRPr="00CF6D56">
        <w:t xml:space="preserve"> y III.</w:t>
      </w:r>
    </w:p>
    <w:p w14:paraId="7199BA9C" w14:textId="77777777" w:rsidR="00CF6D56" w:rsidRDefault="00CF6D56" w:rsidP="00CF6D56">
      <w:pPr>
        <w:pStyle w:val="Seleccin"/>
      </w:pPr>
      <w:r w:rsidRPr="00CF6D56">
        <w:t>I, II y III.</w:t>
      </w:r>
    </w:p>
    <w:p w14:paraId="3198DCD9" w14:textId="0DDFD1D1" w:rsidR="00CF6D56" w:rsidRPr="00CF6D56" w:rsidRDefault="000C5235" w:rsidP="0081744E">
      <w:pPr>
        <w:pStyle w:val="Preguntadeseleccinmltiple"/>
      </w:pPr>
      <w:bookmarkStart w:id="0" w:name="_GoBack"/>
      <w:r>
        <w:t>De a</w:t>
      </w:r>
      <w:r w:rsidR="005242EE">
        <w:t>cuerdo con los cambios en</w:t>
      </w:r>
      <w:r>
        <w:t xml:space="preserve"> la materia, un cambio </w:t>
      </w:r>
      <w:r w:rsidRPr="000C5235">
        <w:rPr>
          <w:b/>
          <w:bCs/>
        </w:rPr>
        <w:t>físico</w:t>
      </w:r>
      <w:r>
        <w:t xml:space="preserve"> se define como un(a):</w:t>
      </w:r>
    </w:p>
    <w:bookmarkEnd w:id="0"/>
    <w:p w14:paraId="505D3325" w14:textId="3102C659" w:rsidR="00CF6D56" w:rsidRPr="00CF6D56" w:rsidRDefault="000C5235" w:rsidP="0081744E">
      <w:pPr>
        <w:pStyle w:val="Opciones"/>
      </w:pPr>
      <w:r>
        <w:t>Proceso</w:t>
      </w:r>
      <w:r w:rsidR="0039618C">
        <w:t xml:space="preserve"> que puede ser</w:t>
      </w:r>
      <w:r>
        <w:t xml:space="preserve"> reversible.</w:t>
      </w:r>
    </w:p>
    <w:p w14:paraId="227FE2C4" w14:textId="631EA337" w:rsidR="00CF6D56" w:rsidRPr="00CF6D56" w:rsidRDefault="000C5235" w:rsidP="0081744E">
      <w:pPr>
        <w:pStyle w:val="Opciones"/>
      </w:pPr>
      <w:r>
        <w:t>Modificación en la estructura interna de la materia.</w:t>
      </w:r>
    </w:p>
    <w:p w14:paraId="1F2B4841" w14:textId="24C66823" w:rsidR="00CF6D56" w:rsidRDefault="000C5235" w:rsidP="0081744E">
      <w:pPr>
        <w:pStyle w:val="Opciones"/>
      </w:pPr>
      <w:r>
        <w:t xml:space="preserve">Ejemplo en el cambio de estado de líquido a sólido. </w:t>
      </w:r>
    </w:p>
    <w:p w14:paraId="5A7FB14A" w14:textId="08C187C8" w:rsidR="00CF6D56" w:rsidRPr="00CF6D56" w:rsidRDefault="005242EE" w:rsidP="0081744E">
      <w:pPr>
        <w:pStyle w:val="Seleccin"/>
      </w:pPr>
      <w:r>
        <w:t>So</w:t>
      </w:r>
      <w:r w:rsidR="00CF6D56" w:rsidRPr="00CF6D56">
        <w:t>lo I.</w:t>
      </w:r>
    </w:p>
    <w:p w14:paraId="6FC14F41" w14:textId="49A6FA4A" w:rsidR="00CF6D56" w:rsidRPr="00CF6D56" w:rsidRDefault="005242EE" w:rsidP="0081744E">
      <w:pPr>
        <w:pStyle w:val="Seleccin"/>
      </w:pPr>
      <w:r>
        <w:t>So</w:t>
      </w:r>
      <w:r w:rsidR="00CF6D56" w:rsidRPr="00CF6D56">
        <w:t>lo II.</w:t>
      </w:r>
    </w:p>
    <w:p w14:paraId="660A559D" w14:textId="21916019" w:rsidR="00CF6D56" w:rsidRPr="00CF6D56" w:rsidRDefault="005242EE" w:rsidP="0081744E">
      <w:pPr>
        <w:pStyle w:val="Seleccin"/>
      </w:pPr>
      <w:r>
        <w:t>So</w:t>
      </w:r>
      <w:r w:rsidR="00CF6D56" w:rsidRPr="00CF6D56">
        <w:t>lo I y III.</w:t>
      </w:r>
    </w:p>
    <w:p w14:paraId="3583628B" w14:textId="77777777" w:rsidR="00CF6D56" w:rsidRPr="00CF6D56" w:rsidRDefault="00CF6D56" w:rsidP="0081744E">
      <w:pPr>
        <w:pStyle w:val="Seleccin"/>
      </w:pPr>
      <w:r w:rsidRPr="00CF6D56">
        <w:t>Solo II y III.</w:t>
      </w:r>
    </w:p>
    <w:p w14:paraId="0C6847AA" w14:textId="77777777" w:rsidR="00CF6D56" w:rsidRDefault="00CF6D56" w:rsidP="0081744E">
      <w:pPr>
        <w:pStyle w:val="Seleccin"/>
      </w:pPr>
      <w:r w:rsidRPr="00CF6D56">
        <w:t>I, II y III.</w:t>
      </w:r>
    </w:p>
    <w:p w14:paraId="1791FE15" w14:textId="1B611FAF" w:rsidR="00CF6D56" w:rsidRPr="00CF6D56" w:rsidRDefault="000F37F1" w:rsidP="0081744E">
      <w:pPr>
        <w:pStyle w:val="Preguntadeseleccinmltiple"/>
      </w:pPr>
      <w:r>
        <w:t>Las evidencias que se pueden esperar en una reacción química son:</w:t>
      </w:r>
    </w:p>
    <w:p w14:paraId="56CD1D61" w14:textId="222B5AC8" w:rsidR="00CF6D56" w:rsidRPr="00CF6D56" w:rsidRDefault="000F37F1" w:rsidP="00F87CE8">
      <w:pPr>
        <w:pStyle w:val="Opciones"/>
      </w:pPr>
      <w:r>
        <w:t>Cambio de color.</w:t>
      </w:r>
    </w:p>
    <w:p w14:paraId="15ED0375" w14:textId="36F92BD4" w:rsidR="00CF6D56" w:rsidRPr="00CF6D56" w:rsidRDefault="000F37F1" w:rsidP="00F87CE8">
      <w:pPr>
        <w:pStyle w:val="Opciones"/>
      </w:pPr>
      <w:r>
        <w:t>Formación de precipitados (sedimentos).</w:t>
      </w:r>
    </w:p>
    <w:p w14:paraId="40AA6497" w14:textId="0E276AC6" w:rsidR="00CF6D56" w:rsidRPr="00CF6D56" w:rsidRDefault="00226810" w:rsidP="00F87CE8">
      <w:pPr>
        <w:pStyle w:val="Opciones"/>
      </w:pPr>
      <w:r>
        <w:t>Liberación o absorción de energía.</w:t>
      </w:r>
    </w:p>
    <w:p w14:paraId="63E1BA76" w14:textId="77777777" w:rsidR="00CF6D56" w:rsidRPr="00F87CE8" w:rsidRDefault="00CF6D56" w:rsidP="00F87CE8">
      <w:pPr>
        <w:pStyle w:val="Seleccin"/>
        <w:numPr>
          <w:ilvl w:val="2"/>
          <w:numId w:val="10"/>
        </w:numPr>
        <w:tabs>
          <w:tab w:val="left" w:pos="426"/>
        </w:tabs>
      </w:pPr>
      <w:r w:rsidRPr="00F87CE8">
        <w:t>Solo I.</w:t>
      </w:r>
    </w:p>
    <w:p w14:paraId="65BB3740" w14:textId="77777777" w:rsidR="00CF6D56" w:rsidRPr="00F87CE8" w:rsidRDefault="00CF6D56" w:rsidP="00F87CE8">
      <w:pPr>
        <w:pStyle w:val="Seleccin"/>
        <w:numPr>
          <w:ilvl w:val="2"/>
          <w:numId w:val="10"/>
        </w:numPr>
        <w:tabs>
          <w:tab w:val="left" w:pos="426"/>
        </w:tabs>
      </w:pPr>
      <w:r w:rsidRPr="00F87CE8">
        <w:t>Solo II.</w:t>
      </w:r>
    </w:p>
    <w:p w14:paraId="5A439227" w14:textId="77777777" w:rsidR="00CF6D56" w:rsidRPr="00F87CE8" w:rsidRDefault="00CF6D56" w:rsidP="00F87CE8">
      <w:pPr>
        <w:pStyle w:val="Seleccin"/>
        <w:numPr>
          <w:ilvl w:val="2"/>
          <w:numId w:val="10"/>
        </w:numPr>
        <w:tabs>
          <w:tab w:val="left" w:pos="426"/>
        </w:tabs>
      </w:pPr>
      <w:r w:rsidRPr="00F87CE8">
        <w:t>Solo III.</w:t>
      </w:r>
    </w:p>
    <w:p w14:paraId="6D4ABE54" w14:textId="77777777" w:rsidR="00CF6D56" w:rsidRPr="00F87CE8" w:rsidRDefault="00CF6D56" w:rsidP="00F87CE8">
      <w:pPr>
        <w:pStyle w:val="Seleccin"/>
        <w:numPr>
          <w:ilvl w:val="2"/>
          <w:numId w:val="10"/>
        </w:numPr>
        <w:tabs>
          <w:tab w:val="left" w:pos="426"/>
        </w:tabs>
      </w:pPr>
      <w:r w:rsidRPr="00F87CE8">
        <w:t>Solo I y II.</w:t>
      </w:r>
    </w:p>
    <w:p w14:paraId="67748663" w14:textId="77777777" w:rsidR="00CF6D56" w:rsidRDefault="00CF6D56" w:rsidP="00F87CE8">
      <w:pPr>
        <w:pStyle w:val="Seleccin"/>
        <w:numPr>
          <w:ilvl w:val="2"/>
          <w:numId w:val="10"/>
        </w:numPr>
        <w:tabs>
          <w:tab w:val="left" w:pos="426"/>
        </w:tabs>
      </w:pPr>
      <w:r w:rsidRPr="00F87CE8">
        <w:t>I, II y III.</w:t>
      </w:r>
    </w:p>
    <w:p w14:paraId="5DA690ED" w14:textId="6ACB226E" w:rsidR="00537525" w:rsidRDefault="00537525" w:rsidP="00537525">
      <w:pPr>
        <w:pStyle w:val="Preguntadeseleccinmltiple"/>
        <w:numPr>
          <w:ilvl w:val="0"/>
          <w:numId w:val="10"/>
        </w:numPr>
        <w:tabs>
          <w:tab w:val="left" w:pos="426"/>
        </w:tabs>
      </w:pPr>
      <w:r>
        <w:t xml:space="preserve">Es </w:t>
      </w:r>
      <w:r w:rsidRPr="00537525">
        <w:rPr>
          <w:b/>
        </w:rPr>
        <w:t>incorrecto</w:t>
      </w:r>
      <w:r>
        <w:t xml:space="preserve"> afirmar que:</w:t>
      </w:r>
    </w:p>
    <w:p w14:paraId="404C0700" w14:textId="5DFDC067" w:rsidR="00537525" w:rsidRDefault="00537525" w:rsidP="00537525">
      <w:pPr>
        <w:pStyle w:val="Seleccin"/>
        <w:numPr>
          <w:ilvl w:val="2"/>
          <w:numId w:val="10"/>
        </w:numPr>
        <w:tabs>
          <w:tab w:val="left" w:pos="426"/>
        </w:tabs>
      </w:pPr>
      <w:r>
        <w:t>Las reacciones de oxidación y reducción ocurren por intercambio de electrones.</w:t>
      </w:r>
    </w:p>
    <w:p w14:paraId="7C0EC739" w14:textId="0DEB4A52" w:rsidR="00537525" w:rsidRDefault="00537525" w:rsidP="00537525">
      <w:pPr>
        <w:pStyle w:val="Seleccin"/>
        <w:numPr>
          <w:ilvl w:val="2"/>
          <w:numId w:val="10"/>
        </w:numPr>
        <w:tabs>
          <w:tab w:val="left" w:pos="426"/>
        </w:tabs>
      </w:pPr>
      <w:r>
        <w:t>Las reacciones de ácido base tienen relación con iones H+ y OH-</w:t>
      </w:r>
    </w:p>
    <w:p w14:paraId="0CD2C9E0" w14:textId="3EC34934" w:rsidR="00537525" w:rsidRDefault="00537525" w:rsidP="00537525">
      <w:pPr>
        <w:pStyle w:val="Seleccin"/>
        <w:numPr>
          <w:ilvl w:val="2"/>
          <w:numId w:val="10"/>
        </w:numPr>
        <w:tabs>
          <w:tab w:val="left" w:pos="426"/>
        </w:tabs>
      </w:pPr>
      <w:r>
        <w:t xml:space="preserve">Las reacciones de neutralización </w:t>
      </w:r>
      <w:r w:rsidR="005A4B41">
        <w:t>ocurren</w:t>
      </w:r>
      <w:r>
        <w:t xml:space="preserve"> entre ácidos y bases</w:t>
      </w:r>
      <w:r w:rsidR="005A4B41">
        <w:t xml:space="preserve"> fuertes</w:t>
      </w:r>
      <w:r>
        <w:t>.</w:t>
      </w:r>
    </w:p>
    <w:p w14:paraId="474ABDCF" w14:textId="5E98E3D4" w:rsidR="00537525" w:rsidRDefault="00537525" w:rsidP="00537525">
      <w:pPr>
        <w:pStyle w:val="Seleccin"/>
        <w:numPr>
          <w:ilvl w:val="2"/>
          <w:numId w:val="10"/>
        </w:numPr>
        <w:tabs>
          <w:tab w:val="left" w:pos="426"/>
        </w:tabs>
      </w:pPr>
      <w:r>
        <w:t>Las reacciones de combustión son exotérmicas.</w:t>
      </w:r>
    </w:p>
    <w:p w14:paraId="534D7BF2" w14:textId="06141C2D" w:rsidR="00537525" w:rsidRPr="00F87CE8" w:rsidRDefault="005A4B41" w:rsidP="00537525">
      <w:pPr>
        <w:pStyle w:val="Seleccin"/>
        <w:numPr>
          <w:ilvl w:val="2"/>
          <w:numId w:val="10"/>
        </w:numPr>
        <w:tabs>
          <w:tab w:val="left" w:pos="426"/>
        </w:tabs>
      </w:pPr>
      <w:r>
        <w:t>No existen reacciones químicas reversibles.</w:t>
      </w:r>
    </w:p>
    <w:p w14:paraId="63A8AA4F" w14:textId="77777777" w:rsidR="00226810" w:rsidRDefault="00226810">
      <w:pPr>
        <w:rPr>
          <w:rFonts w:ascii="Arial" w:eastAsia="Times New Roman" w:hAnsi="Arial" w:cs="Times New Roman"/>
          <w:noProof/>
          <w:sz w:val="24"/>
          <w:szCs w:val="32"/>
          <w:lang w:eastAsia="ar-SA"/>
        </w:rPr>
      </w:pPr>
      <w:r>
        <w:rPr>
          <w:noProof/>
        </w:rPr>
        <w:br w:type="page"/>
      </w:r>
    </w:p>
    <w:p w14:paraId="1C8489F0" w14:textId="1574434B" w:rsidR="00CF6D56" w:rsidRDefault="003F6C8C" w:rsidP="0039618C">
      <w:pPr>
        <w:pStyle w:val="Preguntadeseleccinmltiple"/>
      </w:pPr>
      <w:r>
        <w:lastRenderedPageBreak/>
        <w:t>E</w:t>
      </w:r>
      <w:r w:rsidR="005242EE">
        <w:t>s correcto afirmar que</w:t>
      </w:r>
      <w:r w:rsidR="0039618C">
        <w:t xml:space="preserve"> los catalizadores en </w:t>
      </w:r>
      <w:r w:rsidR="00537525">
        <w:t xml:space="preserve">las </w:t>
      </w:r>
      <w:r w:rsidR="0039618C">
        <w:t>reacciones químicas:</w:t>
      </w:r>
    </w:p>
    <w:p w14:paraId="7B692250" w14:textId="1E42A865" w:rsidR="0039618C" w:rsidRDefault="0039618C" w:rsidP="0039618C">
      <w:pPr>
        <w:pStyle w:val="Opciones"/>
      </w:pPr>
      <w:r>
        <w:t>Pueden favorecer la activación de una reacción química.</w:t>
      </w:r>
    </w:p>
    <w:p w14:paraId="0B061F1E" w14:textId="68902B5E" w:rsidR="0039618C" w:rsidRDefault="0039618C" w:rsidP="0039618C">
      <w:pPr>
        <w:pStyle w:val="Opciones"/>
      </w:pPr>
      <w:r>
        <w:t>Pueden aumentar la energía de activación requerida.</w:t>
      </w:r>
    </w:p>
    <w:p w14:paraId="4E2124DE" w14:textId="3BC3D82F" w:rsidR="0039618C" w:rsidRDefault="0039618C" w:rsidP="0039618C">
      <w:pPr>
        <w:pStyle w:val="Opciones"/>
        <w:spacing w:line="360" w:lineRule="auto"/>
      </w:pPr>
      <w:r>
        <w:t>Siempre es mejor el uso de catalizadores positivos.</w:t>
      </w:r>
    </w:p>
    <w:p w14:paraId="0795084C" w14:textId="77586A10" w:rsidR="00CF6D56" w:rsidRDefault="0039618C" w:rsidP="0039618C">
      <w:pPr>
        <w:pStyle w:val="Seleccin"/>
      </w:pPr>
      <w:r>
        <w:t>Solo I.</w:t>
      </w:r>
    </w:p>
    <w:p w14:paraId="024BFB80" w14:textId="445E1548" w:rsidR="0039618C" w:rsidRDefault="0039618C" w:rsidP="0039618C">
      <w:pPr>
        <w:pStyle w:val="Seleccin"/>
      </w:pPr>
      <w:r>
        <w:t>Solo II.</w:t>
      </w:r>
    </w:p>
    <w:p w14:paraId="238318BA" w14:textId="38B0AF8E" w:rsidR="0039618C" w:rsidRDefault="0039618C" w:rsidP="0039618C">
      <w:pPr>
        <w:pStyle w:val="Seleccin"/>
      </w:pPr>
      <w:r>
        <w:t>Solo I y II.</w:t>
      </w:r>
    </w:p>
    <w:p w14:paraId="2936DC5D" w14:textId="2FE6577C" w:rsidR="0039618C" w:rsidRDefault="0039618C" w:rsidP="0039618C">
      <w:pPr>
        <w:pStyle w:val="Seleccin"/>
      </w:pPr>
      <w:r>
        <w:t>Solo II y III.</w:t>
      </w:r>
    </w:p>
    <w:p w14:paraId="18DEA180" w14:textId="02473F17" w:rsidR="0039618C" w:rsidRDefault="0039618C" w:rsidP="0039618C">
      <w:pPr>
        <w:pStyle w:val="Seleccin"/>
        <w:spacing w:line="360" w:lineRule="auto"/>
      </w:pPr>
      <w:r>
        <w:t>I, II y III.</w:t>
      </w:r>
    </w:p>
    <w:p w14:paraId="7566A473" w14:textId="0E7DEFFD" w:rsidR="006464FB" w:rsidRDefault="004237A8" w:rsidP="006464FB">
      <w:pPr>
        <w:pStyle w:val="Preguntadeseleccinmltiple"/>
      </w:pPr>
      <w:r>
        <w:t>De acuerdo con la siguiente ecuación química</w:t>
      </w:r>
    </w:p>
    <w:p w14:paraId="4D58D007" w14:textId="7660261A" w:rsidR="00887925" w:rsidRPr="00AA230C" w:rsidRDefault="00887925" w:rsidP="00AA230C">
      <w:pPr>
        <w:pStyle w:val="EnunciadoPregunta"/>
        <w:ind w:left="567"/>
        <w:jc w:val="center"/>
      </w:pPr>
      <w:r>
        <w:t>KMnO</w:t>
      </w:r>
      <w:r>
        <w:rPr>
          <w:vertAlign w:val="subscript"/>
        </w:rPr>
        <w:t>4</w:t>
      </w:r>
      <w:r>
        <w:t xml:space="preserve"> + H</w:t>
      </w:r>
      <w:r w:rsidR="004925A5">
        <w:t>C</w:t>
      </w:r>
      <w:r w:rsidR="004925A5" w:rsidRPr="004925A5">
        <w:rPr>
          <w:rFonts w:ascii="Script MT Bold" w:hAnsi="Script MT Bold"/>
        </w:rPr>
        <w:t>l</w:t>
      </w:r>
      <w:r w:rsidR="004925A5">
        <w:t xml:space="preserve"> → KC</w:t>
      </w:r>
      <w:r w:rsidR="00AA230C" w:rsidRPr="004925A5">
        <w:rPr>
          <w:rFonts w:ascii="Script MT Bold" w:hAnsi="Script MT Bold"/>
        </w:rPr>
        <w:t>l</w:t>
      </w:r>
      <w:r w:rsidR="00AA230C">
        <w:t xml:space="preserve"> + C</w:t>
      </w:r>
      <w:r w:rsidR="00AA230C" w:rsidRPr="004925A5">
        <w:rPr>
          <w:rFonts w:ascii="Script MT Bold" w:hAnsi="Script MT Bold"/>
        </w:rPr>
        <w:t>l</w:t>
      </w:r>
      <w:r w:rsidR="00AA230C">
        <w:rPr>
          <w:vertAlign w:val="subscript"/>
        </w:rPr>
        <w:t>2</w:t>
      </w:r>
      <w:r w:rsidR="00AA230C">
        <w:t xml:space="preserve"> + MnC</w:t>
      </w:r>
      <w:r w:rsidR="00AA230C" w:rsidRPr="004925A5">
        <w:rPr>
          <w:rFonts w:ascii="Script MT Bold" w:hAnsi="Script MT Bold"/>
        </w:rPr>
        <w:t>l</w:t>
      </w:r>
      <w:r w:rsidR="00AA230C">
        <w:rPr>
          <w:vertAlign w:val="subscript"/>
        </w:rPr>
        <w:t>2</w:t>
      </w:r>
      <w:r w:rsidR="00AA230C">
        <w:t xml:space="preserve"> + H</w:t>
      </w:r>
      <w:r w:rsidR="00AA230C">
        <w:rPr>
          <w:vertAlign w:val="subscript"/>
        </w:rPr>
        <w:t>2</w:t>
      </w:r>
      <w:r w:rsidR="00AA230C">
        <w:t>O</w:t>
      </w:r>
    </w:p>
    <w:p w14:paraId="7CD64D13" w14:textId="5667DC8E" w:rsidR="004237A8" w:rsidRPr="00CD6684" w:rsidRDefault="00AA230C" w:rsidP="00887925">
      <w:pPr>
        <w:pStyle w:val="Opciones"/>
      </w:pPr>
      <w:r>
        <w:t>El C</w:t>
      </w:r>
      <w:r w:rsidR="00CD6684" w:rsidRPr="004925A5">
        <w:rPr>
          <w:rFonts w:ascii="Script MT Bold" w:hAnsi="Script MT Bold"/>
        </w:rPr>
        <w:t>l</w:t>
      </w:r>
      <w:r w:rsidR="00CD6684" w:rsidRPr="00CD6684">
        <w:rPr>
          <w:rFonts w:cs="Arial"/>
          <w:vertAlign w:val="subscript"/>
        </w:rPr>
        <w:t>2</w:t>
      </w:r>
      <w:r w:rsidR="00CD6684">
        <w:rPr>
          <w:rFonts w:cs="Arial"/>
        </w:rPr>
        <w:t xml:space="preserve"> es un producto.</w:t>
      </w:r>
    </w:p>
    <w:p w14:paraId="326648FE" w14:textId="0230BD17" w:rsidR="00CD6684" w:rsidRPr="009C1E09" w:rsidRDefault="00CD6684" w:rsidP="00887925">
      <w:pPr>
        <w:pStyle w:val="Opciones"/>
      </w:pPr>
      <w:r>
        <w:rPr>
          <w:rFonts w:cs="Arial"/>
        </w:rPr>
        <w:t>El KMnO</w:t>
      </w:r>
      <w:r>
        <w:rPr>
          <w:rFonts w:cs="Arial"/>
          <w:vertAlign w:val="subscript"/>
        </w:rPr>
        <w:t>4</w:t>
      </w:r>
      <w:r>
        <w:rPr>
          <w:rFonts w:cs="Arial"/>
        </w:rPr>
        <w:t xml:space="preserve"> es un reactivo</w:t>
      </w:r>
      <w:r w:rsidR="009C1E09">
        <w:rPr>
          <w:rFonts w:cs="Arial"/>
        </w:rPr>
        <w:t>.</w:t>
      </w:r>
    </w:p>
    <w:p w14:paraId="0D2D295B" w14:textId="12FB7344" w:rsidR="009C1E09" w:rsidRPr="009C1E09" w:rsidRDefault="009C1E09" w:rsidP="00887925">
      <w:pPr>
        <w:pStyle w:val="Opciones"/>
      </w:pPr>
      <w:r>
        <w:rPr>
          <w:rFonts w:cs="Arial"/>
        </w:rPr>
        <w:t>KC</w:t>
      </w:r>
      <w:r w:rsidRPr="004925A5">
        <w:rPr>
          <w:rFonts w:ascii="Script MT Bold" w:hAnsi="Script MT Bold"/>
        </w:rPr>
        <w:t>l</w:t>
      </w:r>
      <w:r>
        <w:rPr>
          <w:rFonts w:cs="Arial"/>
          <w:vertAlign w:val="subscript"/>
        </w:rPr>
        <w:t>2</w:t>
      </w:r>
      <w:r>
        <w:rPr>
          <w:rFonts w:cs="Arial"/>
        </w:rPr>
        <w:t xml:space="preserve"> y MnC</w:t>
      </w:r>
      <w:r w:rsidRPr="004925A5">
        <w:rPr>
          <w:rFonts w:ascii="Script MT Bold" w:hAnsi="Script MT Bold"/>
        </w:rPr>
        <w:t>l</w:t>
      </w:r>
      <w:r>
        <w:rPr>
          <w:rFonts w:cs="Arial"/>
          <w:vertAlign w:val="subscript"/>
        </w:rPr>
        <w:t>2</w:t>
      </w:r>
      <w:r>
        <w:rPr>
          <w:rFonts w:cs="Arial"/>
        </w:rPr>
        <w:t xml:space="preserve"> son reactivos.</w:t>
      </w:r>
    </w:p>
    <w:p w14:paraId="1227689B" w14:textId="77777777" w:rsidR="009C1E09" w:rsidRPr="00F87CE8" w:rsidRDefault="009C1E09" w:rsidP="009C1E09">
      <w:pPr>
        <w:pStyle w:val="Seleccin"/>
      </w:pPr>
      <w:r w:rsidRPr="00F87CE8">
        <w:t>Solo I.</w:t>
      </w:r>
    </w:p>
    <w:p w14:paraId="0CE4ABBF" w14:textId="77777777" w:rsidR="009C1E09" w:rsidRPr="00F87CE8" w:rsidRDefault="009C1E09" w:rsidP="009C1E09">
      <w:pPr>
        <w:pStyle w:val="Seleccin"/>
      </w:pPr>
      <w:r w:rsidRPr="00F87CE8">
        <w:t>Solo II.</w:t>
      </w:r>
    </w:p>
    <w:p w14:paraId="3B9D8306" w14:textId="77777777" w:rsidR="009C1E09" w:rsidRPr="00F87CE8" w:rsidRDefault="009C1E09" w:rsidP="009C1E09">
      <w:pPr>
        <w:pStyle w:val="Seleccin"/>
      </w:pPr>
      <w:r w:rsidRPr="00F87CE8">
        <w:t>Solo III.</w:t>
      </w:r>
    </w:p>
    <w:p w14:paraId="24B83F58" w14:textId="77777777" w:rsidR="009C1E09" w:rsidRPr="00F87CE8" w:rsidRDefault="009C1E09" w:rsidP="009C1E09">
      <w:pPr>
        <w:pStyle w:val="Seleccin"/>
      </w:pPr>
      <w:r w:rsidRPr="00F87CE8">
        <w:t>Solo I y II.</w:t>
      </w:r>
    </w:p>
    <w:p w14:paraId="06C45355" w14:textId="685B33B5" w:rsidR="009C1E09" w:rsidRDefault="009C1E09" w:rsidP="0039618C">
      <w:pPr>
        <w:pStyle w:val="Seleccin"/>
        <w:spacing w:line="360" w:lineRule="auto"/>
      </w:pPr>
      <w:r w:rsidRPr="00F87CE8">
        <w:t>I, II y III.</w:t>
      </w:r>
    </w:p>
    <w:p w14:paraId="691B9766" w14:textId="77C7DA01" w:rsidR="00302BD9" w:rsidRDefault="00E36DE9" w:rsidP="00C175C4">
      <w:pPr>
        <w:pStyle w:val="Preguntadeseleccinmltiple"/>
      </w:pPr>
      <w:r>
        <w:t xml:space="preserve">De acuerdo a las siguientes reacciones químicas, </w:t>
      </w:r>
      <w:r w:rsidR="00020EB5">
        <w:t>¿C</w:t>
      </w:r>
      <w:r>
        <w:t xml:space="preserve">uál </w:t>
      </w:r>
      <w:r w:rsidR="00476B45">
        <w:t xml:space="preserve">es de </w:t>
      </w:r>
      <w:r w:rsidR="00020EB5">
        <w:t xml:space="preserve">tipo </w:t>
      </w:r>
      <w:r w:rsidR="00476B45">
        <w:t>sustitución simple</w:t>
      </w:r>
      <w:r w:rsidR="00020EB5">
        <w:t>?</w:t>
      </w:r>
    </w:p>
    <w:p w14:paraId="016B4288" w14:textId="29CD464E" w:rsidR="00476B45" w:rsidRDefault="00FF36B7" w:rsidP="00476B45">
      <w:pPr>
        <w:pStyle w:val="Seleccin"/>
      </w:pPr>
      <w:r>
        <w:t>NH</w:t>
      </w:r>
      <w:r>
        <w:rPr>
          <w:vertAlign w:val="subscript"/>
        </w:rPr>
        <w:t>4</w:t>
      </w:r>
      <w:r>
        <w:t>NO</w:t>
      </w:r>
      <w:r>
        <w:rPr>
          <w:vertAlign w:val="subscript"/>
        </w:rPr>
        <w:t>3</w:t>
      </w:r>
      <w:r w:rsidR="00537525">
        <w:rPr>
          <w:vertAlign w:val="subscript"/>
        </w:rPr>
        <w:t xml:space="preserve"> </w:t>
      </w:r>
      <w:r>
        <w:t xml:space="preserve"> →</w:t>
      </w:r>
      <w:r w:rsidR="00537525">
        <w:t xml:space="preserve"> </w:t>
      </w:r>
      <w:r>
        <w:t xml:space="preserve"> NH</w:t>
      </w:r>
      <w:r>
        <w:rPr>
          <w:vertAlign w:val="subscript"/>
        </w:rPr>
        <w:t>3</w:t>
      </w:r>
      <w:r>
        <w:t xml:space="preserve"> + HNO</w:t>
      </w:r>
      <w:r>
        <w:rPr>
          <w:vertAlign w:val="subscript"/>
        </w:rPr>
        <w:t>3</w:t>
      </w:r>
    </w:p>
    <w:p w14:paraId="2D515D60" w14:textId="2E346077" w:rsidR="00FF36B7" w:rsidRDefault="008E5626" w:rsidP="00476B45">
      <w:pPr>
        <w:pStyle w:val="Seleccin"/>
      </w:pPr>
      <w:r>
        <w:t>Na</w:t>
      </w:r>
      <w:r w:rsidR="008C3002">
        <w:t xml:space="preserve"> + H</w:t>
      </w:r>
      <w:r w:rsidR="008C3002">
        <w:rPr>
          <w:vertAlign w:val="subscript"/>
        </w:rPr>
        <w:t>2</w:t>
      </w:r>
      <w:r w:rsidR="008C3002">
        <w:t>O</w:t>
      </w:r>
      <w:r w:rsidR="00537525">
        <w:t xml:space="preserve"> </w:t>
      </w:r>
      <w:r w:rsidR="008C3002">
        <w:t xml:space="preserve"> → </w:t>
      </w:r>
      <w:r w:rsidR="00537525">
        <w:t xml:space="preserve"> </w:t>
      </w:r>
      <w:r w:rsidR="008C3002">
        <w:t>Na</w:t>
      </w:r>
      <w:r w:rsidR="008C3002">
        <w:rPr>
          <w:vertAlign w:val="subscript"/>
        </w:rPr>
        <w:t>2</w:t>
      </w:r>
      <w:r w:rsidR="008C3002">
        <w:t>O + H</w:t>
      </w:r>
      <w:r w:rsidR="008C3002">
        <w:rPr>
          <w:vertAlign w:val="subscript"/>
        </w:rPr>
        <w:t>2</w:t>
      </w:r>
    </w:p>
    <w:p w14:paraId="79F9A375" w14:textId="111B0629" w:rsidR="008C3002" w:rsidRDefault="00B34407" w:rsidP="00476B45">
      <w:pPr>
        <w:pStyle w:val="Seleccin"/>
      </w:pPr>
      <w:r>
        <w:t>NaC</w:t>
      </w:r>
      <w:r w:rsidR="002D3556" w:rsidRPr="004925A5">
        <w:rPr>
          <w:rFonts w:ascii="Script MT Bold" w:hAnsi="Script MT Bold"/>
        </w:rPr>
        <w:t>l</w:t>
      </w:r>
      <w:r w:rsidR="002D3556">
        <w:t xml:space="preserve"> + AgNO</w:t>
      </w:r>
      <w:r w:rsidR="002D3556">
        <w:rPr>
          <w:vertAlign w:val="subscript"/>
        </w:rPr>
        <w:t>3</w:t>
      </w:r>
      <w:r w:rsidR="00537525">
        <w:rPr>
          <w:vertAlign w:val="subscript"/>
        </w:rPr>
        <w:t xml:space="preserve"> </w:t>
      </w:r>
      <w:r w:rsidR="002D3556">
        <w:t xml:space="preserve"> → </w:t>
      </w:r>
      <w:r w:rsidR="00537525">
        <w:t xml:space="preserve"> </w:t>
      </w:r>
      <w:r w:rsidR="002D3556">
        <w:t>AgC</w:t>
      </w:r>
      <w:r w:rsidR="002D3556" w:rsidRPr="004925A5">
        <w:rPr>
          <w:rFonts w:ascii="Script MT Bold" w:hAnsi="Script MT Bold"/>
        </w:rPr>
        <w:t>l</w:t>
      </w:r>
      <w:r w:rsidR="002D3556">
        <w:t xml:space="preserve"> + NaNO</w:t>
      </w:r>
      <w:r w:rsidR="002D3556">
        <w:rPr>
          <w:vertAlign w:val="subscript"/>
        </w:rPr>
        <w:t>3</w:t>
      </w:r>
    </w:p>
    <w:p w14:paraId="4D1F6C4A" w14:textId="188F5D5A" w:rsidR="002D3556" w:rsidRDefault="00013FFA" w:rsidP="00476B45">
      <w:pPr>
        <w:pStyle w:val="Seleccin"/>
      </w:pPr>
      <w:r>
        <w:t>H</w:t>
      </w:r>
      <w:r>
        <w:rPr>
          <w:vertAlign w:val="subscript"/>
        </w:rPr>
        <w:t>2</w:t>
      </w:r>
      <w:r>
        <w:t xml:space="preserve"> + O</w:t>
      </w:r>
      <w:r>
        <w:rPr>
          <w:vertAlign w:val="subscript"/>
        </w:rPr>
        <w:t>2</w:t>
      </w:r>
      <w:r w:rsidR="00537525">
        <w:rPr>
          <w:vertAlign w:val="subscript"/>
        </w:rPr>
        <w:t xml:space="preserve"> </w:t>
      </w:r>
      <w:r>
        <w:t xml:space="preserve"> →</w:t>
      </w:r>
      <w:r w:rsidR="00537525">
        <w:t xml:space="preserve"> </w:t>
      </w:r>
      <w:r>
        <w:t xml:space="preserve"> H</w:t>
      </w:r>
      <w:r>
        <w:rPr>
          <w:vertAlign w:val="subscript"/>
        </w:rPr>
        <w:t>2</w:t>
      </w:r>
      <w:r>
        <w:t>O</w:t>
      </w:r>
    </w:p>
    <w:p w14:paraId="084C0BF1" w14:textId="59ADC1A1" w:rsidR="00013FFA" w:rsidRPr="005242EE" w:rsidRDefault="001A167F" w:rsidP="0039618C">
      <w:pPr>
        <w:pStyle w:val="Seleccin"/>
        <w:spacing w:line="360" w:lineRule="auto"/>
      </w:pPr>
      <w:r>
        <w:t>SO</w:t>
      </w:r>
      <w:r>
        <w:rPr>
          <w:vertAlign w:val="subscript"/>
        </w:rPr>
        <w:t>2</w:t>
      </w:r>
      <w:r>
        <w:t xml:space="preserve"> + O</w:t>
      </w:r>
      <w:r>
        <w:rPr>
          <w:vertAlign w:val="subscript"/>
        </w:rPr>
        <w:t>2</w:t>
      </w:r>
      <w:r w:rsidR="00537525">
        <w:rPr>
          <w:vertAlign w:val="subscript"/>
        </w:rPr>
        <w:t xml:space="preserve"> </w:t>
      </w:r>
      <w:r>
        <w:t xml:space="preserve"> → </w:t>
      </w:r>
      <w:r w:rsidR="00537525">
        <w:t xml:space="preserve"> </w:t>
      </w:r>
      <w:r>
        <w:t>SO</w:t>
      </w:r>
      <w:r>
        <w:rPr>
          <w:vertAlign w:val="subscript"/>
        </w:rPr>
        <w:t>3</w:t>
      </w:r>
    </w:p>
    <w:p w14:paraId="343AB3E4" w14:textId="67F625F8" w:rsidR="00C175C4" w:rsidRDefault="00C175C4" w:rsidP="00C175C4">
      <w:pPr>
        <w:pStyle w:val="Preguntadeseleccinmltiple"/>
      </w:pPr>
      <w:r>
        <w:t xml:space="preserve">Una reacción química de combustión </w:t>
      </w:r>
      <w:r w:rsidR="00DB561E">
        <w:t xml:space="preserve">completa </w:t>
      </w:r>
      <w:r>
        <w:t>se reconoce por:</w:t>
      </w:r>
    </w:p>
    <w:p w14:paraId="5A8FDCBF" w14:textId="0D3E759B" w:rsidR="00C175C4" w:rsidRDefault="00C175C4" w:rsidP="00C175C4">
      <w:pPr>
        <w:pStyle w:val="Seleccin"/>
      </w:pPr>
      <w:r>
        <w:t>Un reactivo es el O</w:t>
      </w:r>
      <w:r>
        <w:rPr>
          <w:vertAlign w:val="subscript"/>
        </w:rPr>
        <w:t>2</w:t>
      </w:r>
      <w:r>
        <w:t xml:space="preserve"> y sus productos siempre son CO</w:t>
      </w:r>
      <w:r>
        <w:rPr>
          <w:vertAlign w:val="subscript"/>
        </w:rPr>
        <w:t>2</w:t>
      </w:r>
      <w:r>
        <w:t xml:space="preserve"> y H</w:t>
      </w:r>
      <w:r>
        <w:rPr>
          <w:vertAlign w:val="subscript"/>
        </w:rPr>
        <w:t>2</w:t>
      </w:r>
      <w:r>
        <w:t>O.</w:t>
      </w:r>
    </w:p>
    <w:p w14:paraId="3032686B" w14:textId="23201FA0" w:rsidR="00C175C4" w:rsidRDefault="00C175C4" w:rsidP="00C175C4">
      <w:pPr>
        <w:pStyle w:val="Seleccin"/>
      </w:pPr>
      <w:r>
        <w:t>Un reactivo es el CH</w:t>
      </w:r>
      <w:r>
        <w:rPr>
          <w:vertAlign w:val="subscript"/>
        </w:rPr>
        <w:t>4</w:t>
      </w:r>
      <w:r>
        <w:t xml:space="preserve"> y no siempre se obtiene CO</w:t>
      </w:r>
      <w:r>
        <w:rPr>
          <w:vertAlign w:val="subscript"/>
        </w:rPr>
        <w:t>2</w:t>
      </w:r>
      <w:r>
        <w:t xml:space="preserve"> y H</w:t>
      </w:r>
      <w:r>
        <w:rPr>
          <w:vertAlign w:val="subscript"/>
        </w:rPr>
        <w:t>2</w:t>
      </w:r>
      <w:r>
        <w:t>O.</w:t>
      </w:r>
    </w:p>
    <w:p w14:paraId="226A0C8D" w14:textId="01EEB771" w:rsidR="00C175C4" w:rsidRDefault="00C175C4" w:rsidP="00C175C4">
      <w:pPr>
        <w:pStyle w:val="Seleccin"/>
      </w:pPr>
      <w:r>
        <w:t>Siempre los reactivos son CH</w:t>
      </w:r>
      <w:r>
        <w:rPr>
          <w:vertAlign w:val="subscript"/>
        </w:rPr>
        <w:t>4</w:t>
      </w:r>
      <w:r>
        <w:t xml:space="preserve"> y O</w:t>
      </w:r>
      <w:r>
        <w:rPr>
          <w:vertAlign w:val="subscript"/>
        </w:rPr>
        <w:t>2</w:t>
      </w:r>
      <w:r>
        <w:t>.</w:t>
      </w:r>
    </w:p>
    <w:p w14:paraId="3E0025D8" w14:textId="4D945DF0" w:rsidR="00C175C4" w:rsidRDefault="00DB561E" w:rsidP="00C175C4">
      <w:pPr>
        <w:pStyle w:val="Seleccin"/>
      </w:pPr>
      <w:r>
        <w:t>Sus productos siempre son CO y H</w:t>
      </w:r>
      <w:r>
        <w:rPr>
          <w:vertAlign w:val="subscript"/>
        </w:rPr>
        <w:t>2</w:t>
      </w:r>
      <w:r>
        <w:t>O.</w:t>
      </w:r>
    </w:p>
    <w:p w14:paraId="2BAFD944" w14:textId="54C88AF4" w:rsidR="005242EE" w:rsidRDefault="00FB609B" w:rsidP="0039618C">
      <w:pPr>
        <w:pStyle w:val="Seleccin"/>
        <w:spacing w:line="360" w:lineRule="auto"/>
      </w:pPr>
      <w:r>
        <w:t>Un reactivo es el O</w:t>
      </w:r>
      <w:r>
        <w:rPr>
          <w:vertAlign w:val="subscript"/>
        </w:rPr>
        <w:t>2</w:t>
      </w:r>
      <w:r>
        <w:t xml:space="preserve"> y sus productos siempre son CO y H</w:t>
      </w:r>
      <w:r>
        <w:rPr>
          <w:vertAlign w:val="subscript"/>
        </w:rPr>
        <w:t>2</w:t>
      </w:r>
      <w:r>
        <w:t>O.</w:t>
      </w:r>
    </w:p>
    <w:p w14:paraId="1AB8DDC9" w14:textId="6599DEAD" w:rsidR="00FB609B" w:rsidRDefault="004F53E0" w:rsidP="00FB609B">
      <w:pPr>
        <w:pStyle w:val="Preguntadeseleccinmltiple"/>
      </w:pPr>
      <w:r>
        <w:t xml:space="preserve">¿Cuántos moles de átomo de oro hay </w:t>
      </w:r>
      <w:r w:rsidR="00EF2F4C">
        <w:t xml:space="preserve">10g de mercurio? (masa </w:t>
      </w:r>
      <w:r w:rsidR="005242EE">
        <w:t>molar</w:t>
      </w:r>
      <w:r w:rsidR="00EF2F4C">
        <w:t xml:space="preserve"> A</w:t>
      </w:r>
      <w:r w:rsidR="00EF2F4C">
        <w:rPr>
          <w:vertAlign w:val="subscript"/>
        </w:rPr>
        <w:t>Hg</w:t>
      </w:r>
      <w:r w:rsidR="00EF2F4C">
        <w:t xml:space="preserve"> = 200</w:t>
      </w:r>
      <w:r w:rsidR="005242EE">
        <w:t xml:space="preserve"> g/mol</w:t>
      </w:r>
      <w:r w:rsidR="00EF2F4C">
        <w:t>)</w:t>
      </w:r>
      <w:r w:rsidR="005242EE">
        <w:t>.</w:t>
      </w:r>
    </w:p>
    <w:p w14:paraId="2B07E41A" w14:textId="490E4909" w:rsidR="00EF2F4C" w:rsidRDefault="000B61E0" w:rsidP="00EF2F4C">
      <w:pPr>
        <w:pStyle w:val="Seleccin"/>
      </w:pPr>
      <w:r>
        <w:t>0,05 moles</w:t>
      </w:r>
    </w:p>
    <w:p w14:paraId="6B1B6E01" w14:textId="6B788FBF" w:rsidR="000B61E0" w:rsidRDefault="00196686" w:rsidP="00EF2F4C">
      <w:pPr>
        <w:pStyle w:val="Seleccin"/>
      </w:pPr>
      <w:r>
        <w:t>0,50 moles</w:t>
      </w:r>
    </w:p>
    <w:p w14:paraId="3A3746B1" w14:textId="69D1875B" w:rsidR="00196686" w:rsidRDefault="00196686" w:rsidP="00EF2F4C">
      <w:pPr>
        <w:pStyle w:val="Seleccin"/>
      </w:pPr>
      <w:r>
        <w:t>1,00 moles</w:t>
      </w:r>
    </w:p>
    <w:p w14:paraId="63F3B6BD" w14:textId="25F755AC" w:rsidR="00196686" w:rsidRDefault="00196686" w:rsidP="00EF2F4C">
      <w:pPr>
        <w:pStyle w:val="Seleccin"/>
      </w:pPr>
      <w:r>
        <w:t>1,50 moles</w:t>
      </w:r>
    </w:p>
    <w:p w14:paraId="68265EDD" w14:textId="6F440F81" w:rsidR="00196686" w:rsidRPr="005242EE" w:rsidRDefault="00196686" w:rsidP="00165CE8">
      <w:pPr>
        <w:pStyle w:val="Seleccin"/>
      </w:pPr>
      <w:r>
        <w:t>2,00</w:t>
      </w:r>
      <w:r w:rsidR="00FF5A11">
        <w:t xml:space="preserve"> moles</w:t>
      </w:r>
      <w:r w:rsidR="002D53B8">
        <w:br w:type="page"/>
      </w:r>
    </w:p>
    <w:p w14:paraId="759E5D9A" w14:textId="14889762" w:rsidR="00FF5A11" w:rsidRDefault="00FF5A11" w:rsidP="00FF5A11">
      <w:pPr>
        <w:pStyle w:val="Preguntadeseleccinmltiple"/>
      </w:pPr>
      <w:r>
        <w:lastRenderedPageBreak/>
        <w:t xml:space="preserve">¿Cuál es la masa </w:t>
      </w:r>
      <w:r w:rsidR="00BA3593">
        <w:t>molar</w:t>
      </w:r>
      <w:r>
        <w:t xml:space="preserve"> del fosfato </w:t>
      </w:r>
      <w:r w:rsidR="000D0541">
        <w:t>cálcico</w:t>
      </w:r>
      <w:r>
        <w:t xml:space="preserve"> Ca</w:t>
      </w:r>
      <w:r>
        <w:rPr>
          <w:vertAlign w:val="subscript"/>
        </w:rPr>
        <w:t>3</w:t>
      </w:r>
      <w:r>
        <w:t>(PO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 xml:space="preserve">? </w:t>
      </w:r>
      <w:r w:rsidR="00903A5D">
        <w:t xml:space="preserve">Sabiendo que sus masas </w:t>
      </w:r>
      <w:r w:rsidR="00BA3593">
        <w:t>molares</w:t>
      </w:r>
      <w:r w:rsidR="00903A5D">
        <w:t xml:space="preserve"> respectivamente son A</w:t>
      </w:r>
      <w:r w:rsidR="00903A5D">
        <w:rPr>
          <w:vertAlign w:val="subscript"/>
        </w:rPr>
        <w:t>Ca</w:t>
      </w:r>
      <w:r w:rsidR="00903A5D">
        <w:t xml:space="preserve"> = </w:t>
      </w:r>
      <w:r w:rsidR="008255D1">
        <w:t>4</w:t>
      </w:r>
      <w:r w:rsidR="00903A5D">
        <w:t>0</w:t>
      </w:r>
      <w:r w:rsidR="00BA3593">
        <w:t xml:space="preserve"> g/mol ;</w:t>
      </w:r>
      <w:r w:rsidR="00903A5D">
        <w:t xml:space="preserve"> A</w:t>
      </w:r>
      <w:r w:rsidR="00903A5D">
        <w:rPr>
          <w:vertAlign w:val="subscript"/>
        </w:rPr>
        <w:t>P</w:t>
      </w:r>
      <w:r w:rsidR="00903A5D">
        <w:t xml:space="preserve"> = 3</w:t>
      </w:r>
      <w:r w:rsidR="00BA3593">
        <w:t>1 g/mol ;</w:t>
      </w:r>
      <w:r w:rsidR="00903A5D">
        <w:t xml:space="preserve"> </w:t>
      </w:r>
      <w:r w:rsidR="008255D1">
        <w:t>A</w:t>
      </w:r>
      <w:r w:rsidR="008255D1">
        <w:rPr>
          <w:vertAlign w:val="subscript"/>
        </w:rPr>
        <w:t>O</w:t>
      </w:r>
      <w:r w:rsidR="008255D1">
        <w:t xml:space="preserve"> = 16</w:t>
      </w:r>
      <w:r w:rsidR="00BA3593">
        <w:t xml:space="preserve"> g/mol.</w:t>
      </w:r>
    </w:p>
    <w:p w14:paraId="6DB466B4" w14:textId="141B7325" w:rsidR="00474ADC" w:rsidRDefault="002D53B8" w:rsidP="00474ADC">
      <w:pPr>
        <w:pStyle w:val="Seleccin"/>
      </w:pPr>
      <w:r>
        <w:t>87 g/mol</w:t>
      </w:r>
    </w:p>
    <w:p w14:paraId="7F901004" w14:textId="37C54176" w:rsidR="002D53B8" w:rsidRDefault="00C90828" w:rsidP="00474ADC">
      <w:pPr>
        <w:pStyle w:val="Seleccin"/>
      </w:pPr>
      <w:r>
        <w:t>215 g/mol</w:t>
      </w:r>
    </w:p>
    <w:p w14:paraId="67B0FDE6" w14:textId="680975FA" w:rsidR="00C90828" w:rsidRDefault="00DD602F" w:rsidP="00474ADC">
      <w:pPr>
        <w:pStyle w:val="Seleccin"/>
      </w:pPr>
      <w:r>
        <w:t>230 g/mol</w:t>
      </w:r>
    </w:p>
    <w:p w14:paraId="6C571854" w14:textId="65BB0A87" w:rsidR="00DD602F" w:rsidRDefault="00DD602F" w:rsidP="00474ADC">
      <w:pPr>
        <w:pStyle w:val="Seleccin"/>
      </w:pPr>
      <w:r>
        <w:t>310 g/mol</w:t>
      </w:r>
    </w:p>
    <w:p w14:paraId="4B95CBB4" w14:textId="5FE02F92" w:rsidR="00DD602F" w:rsidRDefault="000733D7" w:rsidP="00474ADC">
      <w:pPr>
        <w:pStyle w:val="Seleccin"/>
      </w:pPr>
      <w:r>
        <w:t>620 g/mol</w:t>
      </w:r>
    </w:p>
    <w:p w14:paraId="7925C226" w14:textId="0600A4DA" w:rsidR="000733D7" w:rsidRDefault="00632075" w:rsidP="000733D7">
      <w:pPr>
        <w:pStyle w:val="Preguntadeseleccinmltiple"/>
      </w:pPr>
      <w:r>
        <w:t xml:space="preserve">¿Qué </w:t>
      </w:r>
      <w:r w:rsidR="00E6563E">
        <w:t>volumen tendrá</w:t>
      </w:r>
      <w:r w:rsidR="00E91838">
        <w:t xml:space="preserve"> 0,5 moles</w:t>
      </w:r>
      <w:r>
        <w:t xml:space="preserve"> </w:t>
      </w:r>
      <w:r w:rsidR="00E91838">
        <w:t>de</w:t>
      </w:r>
      <w:r w:rsidR="00E6563E">
        <w:t xml:space="preserve"> gas oxígeno a condiciones normales de presión y temperatura (CNPyT)</w:t>
      </w:r>
      <w:r w:rsidR="00E91838">
        <w:t>?</w:t>
      </w:r>
    </w:p>
    <w:p w14:paraId="403EF845" w14:textId="606C9E3E" w:rsidR="00E91838" w:rsidRDefault="00915DC7" w:rsidP="00E91838">
      <w:pPr>
        <w:pStyle w:val="Seleccin"/>
      </w:pPr>
      <w:r>
        <w:t>5</w:t>
      </w:r>
      <w:r w:rsidR="00453550">
        <w:t>,6</w:t>
      </w:r>
      <w:r>
        <w:t xml:space="preserve"> L</w:t>
      </w:r>
    </w:p>
    <w:p w14:paraId="401A0D8B" w14:textId="4507D27D" w:rsidR="00915DC7" w:rsidRDefault="00453550" w:rsidP="00E91838">
      <w:pPr>
        <w:pStyle w:val="Seleccin"/>
      </w:pPr>
      <w:r>
        <w:t>11,2 L</w:t>
      </w:r>
    </w:p>
    <w:p w14:paraId="4EC415F0" w14:textId="7E607C78" w:rsidR="00453550" w:rsidRDefault="00453550" w:rsidP="00E91838">
      <w:pPr>
        <w:pStyle w:val="Seleccin"/>
      </w:pPr>
      <w:r>
        <w:t>22,4 L</w:t>
      </w:r>
    </w:p>
    <w:p w14:paraId="0A09F745" w14:textId="52DAE260" w:rsidR="00453550" w:rsidRDefault="00453550" w:rsidP="00E91838">
      <w:pPr>
        <w:pStyle w:val="Seleccin"/>
      </w:pPr>
      <w:r>
        <w:t>33,6 L</w:t>
      </w:r>
    </w:p>
    <w:p w14:paraId="46A439E2" w14:textId="34FAC431" w:rsidR="00453550" w:rsidRPr="00CF6D56" w:rsidRDefault="00453550" w:rsidP="00E91838">
      <w:pPr>
        <w:pStyle w:val="Seleccin"/>
      </w:pPr>
      <w:r>
        <w:t>44,8 L</w:t>
      </w:r>
    </w:p>
    <w:p w14:paraId="72FC8CEE" w14:textId="77777777" w:rsidR="00D36D6E" w:rsidRDefault="00D36D6E" w:rsidP="0071196A">
      <w:pPr>
        <w:pStyle w:val="Seleccin"/>
        <w:numPr>
          <w:ilvl w:val="0"/>
          <w:numId w:val="0"/>
        </w:numPr>
      </w:pPr>
    </w:p>
    <w:p w14:paraId="5DB7841D" w14:textId="77777777" w:rsidR="0071196A" w:rsidRPr="00D64BE4" w:rsidRDefault="0071196A" w:rsidP="0071196A">
      <w:pPr>
        <w:pStyle w:val="ITEM"/>
        <w:numPr>
          <w:ilvl w:val="0"/>
          <w:numId w:val="0"/>
        </w:numPr>
        <w:tabs>
          <w:tab w:val="right" w:pos="10206"/>
        </w:tabs>
        <w:spacing w:before="60"/>
        <w:rPr>
          <w:caps/>
          <w:vertAlign w:val="subscript"/>
        </w:rPr>
      </w:pPr>
      <w:r w:rsidRPr="005F3F00">
        <w:rPr>
          <w:caps/>
        </w:rPr>
        <w:t xml:space="preserve">Ítem </w:t>
      </w:r>
      <w:r>
        <w:rPr>
          <w:caps/>
        </w:rPr>
        <w:t>DESARROLLO</w:t>
      </w:r>
      <w:r w:rsidRPr="005F3F00">
        <w:rPr>
          <w:caps/>
        </w:rPr>
        <w:t xml:space="preserve"> </w:t>
      </w:r>
      <w:r>
        <w:rPr>
          <w:caps/>
        </w:rPr>
        <w:tab/>
      </w:r>
      <w:r w:rsidRPr="00D64BE4">
        <w:rPr>
          <w:caps/>
          <w:vertAlign w:val="subscript"/>
        </w:rPr>
        <w:t>(</w:t>
      </w:r>
      <w:r>
        <w:rPr>
          <w:caps/>
          <w:vertAlign w:val="subscript"/>
        </w:rPr>
        <w:t>20</w:t>
      </w:r>
      <w:r w:rsidRPr="00D64BE4">
        <w:rPr>
          <w:caps/>
          <w:vertAlign w:val="subscript"/>
        </w:rPr>
        <w:t xml:space="preserve"> puntos)</w:t>
      </w:r>
    </w:p>
    <w:p w14:paraId="0ED799F1" w14:textId="0684C42B" w:rsidR="003756C6" w:rsidRDefault="0026603A" w:rsidP="00434AE4">
      <w:pPr>
        <w:pStyle w:val="Preguntadeseleccinmltiple"/>
        <w:numPr>
          <w:ilvl w:val="0"/>
          <w:numId w:val="5"/>
        </w:numPr>
        <w:tabs>
          <w:tab w:val="right" w:pos="10348"/>
        </w:tabs>
      </w:pPr>
      <w:r>
        <w:t>Balancear las siguientes ecuaciones químicas con coeficientes enteros</w:t>
      </w:r>
      <w:r w:rsidR="00522C03">
        <w:t xml:space="preserve"> </w:t>
      </w:r>
      <w:r w:rsidR="003C3932">
        <w:t xml:space="preserve">(“al achunte” o por método algebraico) </w:t>
      </w:r>
      <w:r w:rsidR="00522C03">
        <w:t>y completa</w:t>
      </w:r>
      <w:r w:rsidR="003C3932">
        <w:t>r</w:t>
      </w:r>
      <w:r w:rsidR="00522C03">
        <w:t xml:space="preserve"> la tabla</w:t>
      </w:r>
      <w:r w:rsidR="003D409C">
        <w:t xml:space="preserve"> </w:t>
      </w:r>
      <w:r w:rsidR="003C3932">
        <w:t>según moles de cada elemento en cada compuesto.</w:t>
      </w:r>
      <w:r w:rsidR="003D409C">
        <w:t xml:space="preserve"> </w:t>
      </w:r>
      <w:r w:rsidR="00135A01">
        <w:t xml:space="preserve"> </w:t>
      </w:r>
      <w:r w:rsidR="00135A01">
        <w:tab/>
      </w:r>
      <w:r w:rsidR="00C56338">
        <w:rPr>
          <w:vertAlign w:val="subscript"/>
        </w:rPr>
        <w:t>12</w:t>
      </w:r>
      <w:r w:rsidR="00135A01" w:rsidRPr="00135A01">
        <w:rPr>
          <w:vertAlign w:val="subscript"/>
        </w:rPr>
        <w:t xml:space="preserve"> puntos</w:t>
      </w:r>
    </w:p>
    <w:p w14:paraId="210CD0C5" w14:textId="03FDA3A5" w:rsidR="00CA3B62" w:rsidRDefault="00BA3593" w:rsidP="00CA3B62">
      <w:pPr>
        <w:pStyle w:val="Seleccin"/>
        <w:numPr>
          <w:ilvl w:val="2"/>
          <w:numId w:val="5"/>
        </w:numPr>
        <w:tabs>
          <w:tab w:val="right" w:pos="10348"/>
        </w:tabs>
      </w:pPr>
      <w:r>
        <w:t xml:space="preserve">  </w:t>
      </w:r>
      <w:r w:rsidR="00020EB5">
        <w:t xml:space="preserve"> __</w:t>
      </w:r>
      <w:r w:rsidR="00835EBF">
        <w:t>Ca(OH)</w:t>
      </w:r>
      <w:r w:rsidR="00835EBF">
        <w:rPr>
          <w:vertAlign w:val="subscript"/>
        </w:rPr>
        <w:t>2</w:t>
      </w:r>
      <w:r>
        <w:rPr>
          <w:vertAlign w:val="subscript"/>
        </w:rPr>
        <w:t xml:space="preserve"> </w:t>
      </w:r>
      <w:r w:rsidR="00835EBF">
        <w:t xml:space="preserve"> </w:t>
      </w:r>
      <w:r w:rsidR="00020EB5">
        <w:t xml:space="preserve"> </w:t>
      </w:r>
      <w:r w:rsidR="00835EBF">
        <w:t>+</w:t>
      </w:r>
      <w:r w:rsidR="00020EB5">
        <w:t xml:space="preserve"> </w:t>
      </w:r>
      <w:r>
        <w:t xml:space="preserve"> </w:t>
      </w:r>
      <w:r w:rsidR="00835EBF">
        <w:t xml:space="preserve"> </w:t>
      </w:r>
      <w:r w:rsidR="00020EB5">
        <w:t>__</w:t>
      </w:r>
      <w:r w:rsidR="00835EBF">
        <w:t>H</w:t>
      </w:r>
      <w:r w:rsidR="00835EBF">
        <w:rPr>
          <w:vertAlign w:val="subscript"/>
        </w:rPr>
        <w:t>3</w:t>
      </w:r>
      <w:r w:rsidR="00835EBF">
        <w:t>PO</w:t>
      </w:r>
      <w:r w:rsidR="00835EBF">
        <w:rPr>
          <w:vertAlign w:val="subscript"/>
        </w:rPr>
        <w:t>4</w:t>
      </w:r>
      <w:r w:rsidR="00835EBF">
        <w:t xml:space="preserve"> </w:t>
      </w:r>
      <w:r>
        <w:t xml:space="preserve"> </w:t>
      </w:r>
      <w:r w:rsidR="00835EBF">
        <w:t xml:space="preserve">→ </w:t>
      </w:r>
      <w:r w:rsidR="00020EB5">
        <w:t xml:space="preserve">  __</w:t>
      </w:r>
      <w:r w:rsidR="00835EBF">
        <w:t>Ca</w:t>
      </w:r>
      <w:r w:rsidR="00835EBF">
        <w:rPr>
          <w:vertAlign w:val="subscript"/>
        </w:rPr>
        <w:t>3</w:t>
      </w:r>
      <w:r w:rsidR="00835EBF">
        <w:t>(PO</w:t>
      </w:r>
      <w:r w:rsidR="00835EBF">
        <w:rPr>
          <w:vertAlign w:val="subscript"/>
        </w:rPr>
        <w:t>4</w:t>
      </w:r>
      <w:r w:rsidR="00835EBF">
        <w:t>)</w:t>
      </w:r>
      <w:r w:rsidR="00835EBF">
        <w:rPr>
          <w:vertAlign w:val="subscript"/>
        </w:rPr>
        <w:t>2</w:t>
      </w:r>
      <w:r w:rsidR="00835EBF">
        <w:t xml:space="preserve"> </w:t>
      </w:r>
      <w:r>
        <w:t xml:space="preserve"> </w:t>
      </w:r>
      <w:r w:rsidR="00020EB5">
        <w:t xml:space="preserve">  </w:t>
      </w:r>
      <w:r w:rsidR="00835EBF">
        <w:t>+</w:t>
      </w:r>
      <w:r>
        <w:t xml:space="preserve"> </w:t>
      </w:r>
      <w:r w:rsidR="00835EBF">
        <w:t xml:space="preserve"> </w:t>
      </w:r>
      <w:r w:rsidR="00020EB5">
        <w:t xml:space="preserve"> __</w:t>
      </w:r>
      <w:r w:rsidR="00835EBF">
        <w:t>H</w:t>
      </w:r>
      <w:r w:rsidR="00835EBF">
        <w:rPr>
          <w:vertAlign w:val="subscript"/>
        </w:rPr>
        <w:t>2</w:t>
      </w:r>
      <w:r w:rsidR="00835EBF">
        <w:t>O</w:t>
      </w:r>
    </w:p>
    <w:p w14:paraId="7C3A632F" w14:textId="77777777" w:rsidR="000F2816" w:rsidRDefault="000F2816" w:rsidP="00BA3593">
      <w:pPr>
        <w:pStyle w:val="Seleccin"/>
        <w:numPr>
          <w:ilvl w:val="0"/>
          <w:numId w:val="0"/>
        </w:numPr>
        <w:tabs>
          <w:tab w:val="right" w:pos="10348"/>
        </w:tabs>
        <w:ind w:left="964"/>
        <w:jc w:val="center"/>
      </w:pPr>
    </w:p>
    <w:tbl>
      <w:tblPr>
        <w:tblStyle w:val="Tablaconcuadrcula"/>
        <w:tblW w:w="0" w:type="auto"/>
        <w:tblInd w:w="964" w:type="dxa"/>
        <w:tblLook w:val="04A0" w:firstRow="1" w:lastRow="0" w:firstColumn="1" w:lastColumn="0" w:noHBand="0" w:noVBand="1"/>
      </w:tblPr>
      <w:tblGrid>
        <w:gridCol w:w="523"/>
        <w:gridCol w:w="1474"/>
        <w:gridCol w:w="567"/>
        <w:gridCol w:w="1417"/>
        <w:gridCol w:w="567"/>
        <w:gridCol w:w="1757"/>
        <w:gridCol w:w="567"/>
        <w:gridCol w:w="1416"/>
      </w:tblGrid>
      <w:tr w:rsidR="00410ADE" w14:paraId="5854E355" w14:textId="77777777" w:rsidTr="005D6931">
        <w:tc>
          <w:tcPr>
            <w:tcW w:w="160" w:type="dxa"/>
          </w:tcPr>
          <w:p w14:paraId="3AC402A2" w14:textId="77777777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74" w:type="dxa"/>
            <w:vAlign w:val="center"/>
          </w:tcPr>
          <w:p w14:paraId="0CA5D779" w14:textId="5364FAB8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Ca(OH)</w:t>
            </w:r>
            <w:r>
              <w:rPr>
                <w:vertAlign w:val="subscript"/>
              </w:rPr>
              <w:t>2</w:t>
            </w:r>
          </w:p>
        </w:tc>
        <w:tc>
          <w:tcPr>
            <w:tcW w:w="567" w:type="dxa"/>
          </w:tcPr>
          <w:p w14:paraId="5147EF88" w14:textId="4321AD99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+</w:t>
            </w:r>
          </w:p>
        </w:tc>
        <w:tc>
          <w:tcPr>
            <w:tcW w:w="1417" w:type="dxa"/>
            <w:vAlign w:val="center"/>
          </w:tcPr>
          <w:p w14:paraId="4FBD258C" w14:textId="480B83A2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H</w:t>
            </w:r>
            <w:r>
              <w:rPr>
                <w:vertAlign w:val="subscript"/>
              </w:rPr>
              <w:t>3</w:t>
            </w:r>
            <w:r>
              <w:t>PO</w:t>
            </w:r>
            <w:r>
              <w:rPr>
                <w:vertAlign w:val="subscript"/>
              </w:rPr>
              <w:t>4</w:t>
            </w:r>
          </w:p>
        </w:tc>
        <w:tc>
          <w:tcPr>
            <w:tcW w:w="567" w:type="dxa"/>
          </w:tcPr>
          <w:p w14:paraId="64BD0398" w14:textId="089F0A41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→</w:t>
            </w:r>
          </w:p>
        </w:tc>
        <w:tc>
          <w:tcPr>
            <w:tcW w:w="1757" w:type="dxa"/>
            <w:vAlign w:val="center"/>
          </w:tcPr>
          <w:p w14:paraId="423FD62E" w14:textId="6E7C8600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Ca</w:t>
            </w:r>
            <w:r>
              <w:rPr>
                <w:vertAlign w:val="subscript"/>
              </w:rPr>
              <w:t>3</w:t>
            </w:r>
            <w:r>
              <w:t>(PO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2</w:t>
            </w:r>
          </w:p>
        </w:tc>
        <w:tc>
          <w:tcPr>
            <w:tcW w:w="567" w:type="dxa"/>
          </w:tcPr>
          <w:p w14:paraId="26087522" w14:textId="6C590AD1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+</w:t>
            </w:r>
          </w:p>
        </w:tc>
        <w:tc>
          <w:tcPr>
            <w:tcW w:w="1416" w:type="dxa"/>
            <w:vAlign w:val="center"/>
          </w:tcPr>
          <w:p w14:paraId="26565057" w14:textId="36C75E69" w:rsidR="00B12F69" w:rsidRDefault="00B12F69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616954" w14:paraId="26675EAD" w14:textId="77777777" w:rsidTr="005D6931">
        <w:trPr>
          <w:trHeight w:val="397"/>
        </w:trPr>
        <w:tc>
          <w:tcPr>
            <w:tcW w:w="160" w:type="dxa"/>
            <w:vAlign w:val="center"/>
          </w:tcPr>
          <w:p w14:paraId="5793F3AC" w14:textId="51B19ECF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Ca</w:t>
            </w:r>
          </w:p>
        </w:tc>
        <w:tc>
          <w:tcPr>
            <w:tcW w:w="1474" w:type="dxa"/>
          </w:tcPr>
          <w:p w14:paraId="61F7E3F3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 w:val="restart"/>
          </w:tcPr>
          <w:p w14:paraId="7DF0D2A4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</w:tcPr>
          <w:p w14:paraId="1ACDD6F7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 w:val="restart"/>
          </w:tcPr>
          <w:p w14:paraId="65BC7F18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757" w:type="dxa"/>
          </w:tcPr>
          <w:p w14:paraId="0B64B2DC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 w:val="restart"/>
          </w:tcPr>
          <w:p w14:paraId="312E4E0E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6" w:type="dxa"/>
          </w:tcPr>
          <w:p w14:paraId="58754866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</w:tr>
      <w:tr w:rsidR="00616954" w14:paraId="3D58B35C" w14:textId="77777777" w:rsidTr="005D6931">
        <w:trPr>
          <w:trHeight w:val="397"/>
        </w:trPr>
        <w:tc>
          <w:tcPr>
            <w:tcW w:w="160" w:type="dxa"/>
            <w:vAlign w:val="center"/>
          </w:tcPr>
          <w:p w14:paraId="08C8114C" w14:textId="26264F9B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O</w:t>
            </w:r>
          </w:p>
        </w:tc>
        <w:tc>
          <w:tcPr>
            <w:tcW w:w="1474" w:type="dxa"/>
          </w:tcPr>
          <w:p w14:paraId="7E4C3459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4C812CD2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</w:tcPr>
          <w:p w14:paraId="12A1631C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5463F573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757" w:type="dxa"/>
          </w:tcPr>
          <w:p w14:paraId="19CC132C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45084305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6" w:type="dxa"/>
          </w:tcPr>
          <w:p w14:paraId="68FFEDF5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</w:tr>
      <w:tr w:rsidR="00616954" w14:paraId="5668F68D" w14:textId="77777777" w:rsidTr="005D6931">
        <w:trPr>
          <w:trHeight w:val="397"/>
        </w:trPr>
        <w:tc>
          <w:tcPr>
            <w:tcW w:w="160" w:type="dxa"/>
            <w:vAlign w:val="center"/>
          </w:tcPr>
          <w:p w14:paraId="1024C40B" w14:textId="26C8B012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H</w:t>
            </w:r>
          </w:p>
        </w:tc>
        <w:tc>
          <w:tcPr>
            <w:tcW w:w="1474" w:type="dxa"/>
          </w:tcPr>
          <w:p w14:paraId="6D819DBB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208CF091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</w:tcPr>
          <w:p w14:paraId="59F5B83A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42A962D6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757" w:type="dxa"/>
          </w:tcPr>
          <w:p w14:paraId="77417671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2569D0ED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6" w:type="dxa"/>
          </w:tcPr>
          <w:p w14:paraId="6780E1F2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</w:tr>
      <w:tr w:rsidR="00616954" w14:paraId="4D70BD33" w14:textId="77777777" w:rsidTr="005D6931">
        <w:trPr>
          <w:trHeight w:val="397"/>
        </w:trPr>
        <w:tc>
          <w:tcPr>
            <w:tcW w:w="160" w:type="dxa"/>
            <w:vAlign w:val="center"/>
          </w:tcPr>
          <w:p w14:paraId="467D5617" w14:textId="7C17764E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P</w:t>
            </w:r>
          </w:p>
        </w:tc>
        <w:tc>
          <w:tcPr>
            <w:tcW w:w="1474" w:type="dxa"/>
          </w:tcPr>
          <w:p w14:paraId="515C85A0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657F19B9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</w:tcPr>
          <w:p w14:paraId="580ABCCD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2EF9E236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757" w:type="dxa"/>
          </w:tcPr>
          <w:p w14:paraId="4367EE02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vMerge/>
          </w:tcPr>
          <w:p w14:paraId="0522AC01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6" w:type="dxa"/>
          </w:tcPr>
          <w:p w14:paraId="1E2D5DB5" w14:textId="77777777" w:rsidR="00877200" w:rsidRDefault="00877200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</w:tr>
    </w:tbl>
    <w:p w14:paraId="65571792" w14:textId="77777777" w:rsidR="003D409C" w:rsidRDefault="003D409C" w:rsidP="003D409C">
      <w:pPr>
        <w:pStyle w:val="Seleccin"/>
        <w:numPr>
          <w:ilvl w:val="0"/>
          <w:numId w:val="0"/>
        </w:numPr>
        <w:tabs>
          <w:tab w:val="right" w:pos="10348"/>
        </w:tabs>
        <w:ind w:left="964"/>
      </w:pPr>
    </w:p>
    <w:p w14:paraId="18169E82" w14:textId="77777777" w:rsidR="000F2816" w:rsidRDefault="000F2816" w:rsidP="003D409C">
      <w:pPr>
        <w:pStyle w:val="Seleccin"/>
        <w:numPr>
          <w:ilvl w:val="0"/>
          <w:numId w:val="0"/>
        </w:numPr>
        <w:tabs>
          <w:tab w:val="right" w:pos="10348"/>
        </w:tabs>
        <w:ind w:left="964"/>
      </w:pPr>
    </w:p>
    <w:p w14:paraId="67CE29DA" w14:textId="77777777" w:rsidR="005242EE" w:rsidRDefault="005242EE" w:rsidP="003D409C">
      <w:pPr>
        <w:pStyle w:val="Seleccin"/>
        <w:numPr>
          <w:ilvl w:val="0"/>
          <w:numId w:val="0"/>
        </w:numPr>
        <w:tabs>
          <w:tab w:val="right" w:pos="10348"/>
        </w:tabs>
        <w:ind w:left="964"/>
      </w:pPr>
    </w:p>
    <w:p w14:paraId="509A8190" w14:textId="5B167BA6" w:rsidR="00835EBF" w:rsidRDefault="00BA3593" w:rsidP="00CA3B62">
      <w:pPr>
        <w:pStyle w:val="Seleccin"/>
        <w:numPr>
          <w:ilvl w:val="2"/>
          <w:numId w:val="5"/>
        </w:numPr>
        <w:tabs>
          <w:tab w:val="right" w:pos="10348"/>
        </w:tabs>
      </w:pPr>
      <w:r>
        <w:t xml:space="preserve">  </w:t>
      </w:r>
      <w:r w:rsidR="00020EB5">
        <w:t xml:space="preserve">  __</w:t>
      </w:r>
      <w:r w:rsidR="00F34309">
        <w:t>C</w:t>
      </w:r>
      <w:r w:rsidR="00F34309">
        <w:rPr>
          <w:vertAlign w:val="subscript"/>
        </w:rPr>
        <w:t>2</w:t>
      </w:r>
      <w:r w:rsidR="00F34309">
        <w:t>H</w:t>
      </w:r>
      <w:r w:rsidR="00876117">
        <w:rPr>
          <w:vertAlign w:val="subscript"/>
        </w:rPr>
        <w:t>6</w:t>
      </w:r>
      <w:r w:rsidR="00020EB5">
        <w:rPr>
          <w:vertAlign w:val="subscript"/>
        </w:rPr>
        <w:t xml:space="preserve"> </w:t>
      </w:r>
      <w:r w:rsidR="00876117">
        <w:t xml:space="preserve"> </w:t>
      </w:r>
      <w:r>
        <w:t xml:space="preserve"> </w:t>
      </w:r>
      <w:r w:rsidR="00876117">
        <w:t>+</w:t>
      </w:r>
      <w:r>
        <w:t xml:space="preserve"> </w:t>
      </w:r>
      <w:r w:rsidR="00020EB5">
        <w:t xml:space="preserve"> __</w:t>
      </w:r>
      <w:r w:rsidR="00876117">
        <w:t>O</w:t>
      </w:r>
      <w:r w:rsidR="00876117">
        <w:rPr>
          <w:vertAlign w:val="subscript"/>
        </w:rPr>
        <w:t>2</w:t>
      </w:r>
      <w:r>
        <w:rPr>
          <w:vertAlign w:val="subscript"/>
        </w:rPr>
        <w:t xml:space="preserve"> </w:t>
      </w:r>
      <w:r w:rsidR="00876117">
        <w:t xml:space="preserve"> </w:t>
      </w:r>
      <w:r w:rsidR="00020EB5">
        <w:t xml:space="preserve"> </w:t>
      </w:r>
      <w:r w:rsidR="00876117">
        <w:t xml:space="preserve">→ </w:t>
      </w:r>
      <w:r>
        <w:t xml:space="preserve"> </w:t>
      </w:r>
      <w:r w:rsidR="00020EB5">
        <w:t xml:space="preserve"> __</w:t>
      </w:r>
      <w:r w:rsidR="00876117">
        <w:t>CO</w:t>
      </w:r>
      <w:r w:rsidR="00876117">
        <w:rPr>
          <w:vertAlign w:val="subscript"/>
        </w:rPr>
        <w:t>2</w:t>
      </w:r>
      <w:r w:rsidR="00876117">
        <w:t xml:space="preserve"> </w:t>
      </w:r>
      <w:r>
        <w:t xml:space="preserve"> </w:t>
      </w:r>
      <w:r w:rsidR="00020EB5">
        <w:t xml:space="preserve"> </w:t>
      </w:r>
      <w:r w:rsidR="00876117">
        <w:t>+</w:t>
      </w:r>
      <w:r>
        <w:t xml:space="preserve"> </w:t>
      </w:r>
      <w:r w:rsidR="00020EB5">
        <w:t xml:space="preserve">  __</w:t>
      </w:r>
      <w:r w:rsidR="00876117">
        <w:t>H</w:t>
      </w:r>
      <w:r w:rsidR="00876117">
        <w:rPr>
          <w:vertAlign w:val="subscript"/>
        </w:rPr>
        <w:t>2</w:t>
      </w:r>
      <w:r w:rsidR="00876117">
        <w:t xml:space="preserve">O </w:t>
      </w:r>
    </w:p>
    <w:p w14:paraId="6B71E0D0" w14:textId="77777777" w:rsidR="000F2816" w:rsidRDefault="000F2816" w:rsidP="000F2816">
      <w:pPr>
        <w:pStyle w:val="Seleccin"/>
        <w:numPr>
          <w:ilvl w:val="0"/>
          <w:numId w:val="0"/>
        </w:numPr>
        <w:tabs>
          <w:tab w:val="right" w:pos="10348"/>
        </w:tabs>
        <w:ind w:left="964"/>
      </w:pPr>
    </w:p>
    <w:tbl>
      <w:tblPr>
        <w:tblStyle w:val="Tablaconcuadrcula"/>
        <w:tblW w:w="0" w:type="auto"/>
        <w:tblInd w:w="964" w:type="dxa"/>
        <w:tblLook w:val="04A0" w:firstRow="1" w:lastRow="0" w:firstColumn="1" w:lastColumn="0" w:noHBand="0" w:noVBand="1"/>
      </w:tblPr>
      <w:tblGrid>
        <w:gridCol w:w="567"/>
        <w:gridCol w:w="1417"/>
        <w:gridCol w:w="567"/>
        <w:gridCol w:w="1417"/>
        <w:gridCol w:w="567"/>
        <w:gridCol w:w="1584"/>
        <w:gridCol w:w="567"/>
        <w:gridCol w:w="1559"/>
      </w:tblGrid>
      <w:tr w:rsidR="000D43A3" w14:paraId="562F4C5A" w14:textId="77777777" w:rsidTr="003C3932">
        <w:tc>
          <w:tcPr>
            <w:tcW w:w="567" w:type="dxa"/>
          </w:tcPr>
          <w:p w14:paraId="246E621D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  <w:vAlign w:val="center"/>
          </w:tcPr>
          <w:p w14:paraId="39B6C196" w14:textId="204390F9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6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32D632C" w14:textId="26851C08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+</w:t>
            </w:r>
          </w:p>
        </w:tc>
        <w:tc>
          <w:tcPr>
            <w:tcW w:w="1417" w:type="dxa"/>
            <w:vAlign w:val="center"/>
          </w:tcPr>
          <w:p w14:paraId="6F4253FE" w14:textId="2341695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O</w:t>
            </w:r>
            <w:r>
              <w:rPr>
                <w:vertAlign w:val="subscript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E9D1C46" w14:textId="04A3012E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→</w:t>
            </w:r>
          </w:p>
        </w:tc>
        <w:tc>
          <w:tcPr>
            <w:tcW w:w="1584" w:type="dxa"/>
            <w:vAlign w:val="center"/>
          </w:tcPr>
          <w:p w14:paraId="4C52A3F0" w14:textId="6B06FA15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968075B" w14:textId="0E126B31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+</w:t>
            </w:r>
          </w:p>
        </w:tc>
        <w:tc>
          <w:tcPr>
            <w:tcW w:w="1559" w:type="dxa"/>
            <w:vAlign w:val="center"/>
          </w:tcPr>
          <w:p w14:paraId="46EEE761" w14:textId="2EC3DDC0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0D43A3" w14:paraId="021E0481" w14:textId="77777777" w:rsidTr="003C3932">
        <w:tc>
          <w:tcPr>
            <w:tcW w:w="567" w:type="dxa"/>
          </w:tcPr>
          <w:p w14:paraId="6F9109E9" w14:textId="7CD05ACB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</w:t>
            </w:r>
          </w:p>
        </w:tc>
        <w:tc>
          <w:tcPr>
            <w:tcW w:w="1417" w:type="dxa"/>
          </w:tcPr>
          <w:p w14:paraId="2A361B18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bottom w:val="nil"/>
            </w:tcBorders>
          </w:tcPr>
          <w:p w14:paraId="78BA2D79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</w:tcPr>
          <w:p w14:paraId="196F7F48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bottom w:val="nil"/>
            </w:tcBorders>
          </w:tcPr>
          <w:p w14:paraId="6572BE9A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584" w:type="dxa"/>
          </w:tcPr>
          <w:p w14:paraId="7E0704CA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bottom w:val="nil"/>
            </w:tcBorders>
          </w:tcPr>
          <w:p w14:paraId="6E4FBA55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559" w:type="dxa"/>
          </w:tcPr>
          <w:p w14:paraId="03AC3FF3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</w:tr>
      <w:tr w:rsidR="000D43A3" w14:paraId="341589FA" w14:textId="77777777" w:rsidTr="003C3932">
        <w:tc>
          <w:tcPr>
            <w:tcW w:w="567" w:type="dxa"/>
          </w:tcPr>
          <w:p w14:paraId="549F7751" w14:textId="60381ED9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H</w:t>
            </w:r>
          </w:p>
        </w:tc>
        <w:tc>
          <w:tcPr>
            <w:tcW w:w="1417" w:type="dxa"/>
          </w:tcPr>
          <w:p w14:paraId="04B14FF3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54C883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</w:tcPr>
          <w:p w14:paraId="4C9D1C03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2487170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584" w:type="dxa"/>
          </w:tcPr>
          <w:p w14:paraId="7034A110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E13D8AD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559" w:type="dxa"/>
          </w:tcPr>
          <w:p w14:paraId="4A6C340C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</w:tr>
      <w:tr w:rsidR="000D43A3" w14:paraId="3B95CC6E" w14:textId="77777777" w:rsidTr="003C3932">
        <w:tc>
          <w:tcPr>
            <w:tcW w:w="567" w:type="dxa"/>
          </w:tcPr>
          <w:p w14:paraId="395AF897" w14:textId="64044378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O</w:t>
            </w:r>
          </w:p>
        </w:tc>
        <w:tc>
          <w:tcPr>
            <w:tcW w:w="1417" w:type="dxa"/>
          </w:tcPr>
          <w:p w14:paraId="71FF783E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top w:val="nil"/>
            </w:tcBorders>
          </w:tcPr>
          <w:p w14:paraId="70B4D5FC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417" w:type="dxa"/>
          </w:tcPr>
          <w:p w14:paraId="6482214D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top w:val="nil"/>
            </w:tcBorders>
          </w:tcPr>
          <w:p w14:paraId="6F447171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584" w:type="dxa"/>
          </w:tcPr>
          <w:p w14:paraId="2FC10086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567" w:type="dxa"/>
            <w:tcBorders>
              <w:top w:val="nil"/>
            </w:tcBorders>
          </w:tcPr>
          <w:p w14:paraId="1A3DF3EB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  <w:tc>
          <w:tcPr>
            <w:tcW w:w="1559" w:type="dxa"/>
          </w:tcPr>
          <w:p w14:paraId="55C32CAD" w14:textId="77777777" w:rsidR="005D6931" w:rsidRDefault="005D6931" w:rsidP="00BA3593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</w:p>
        </w:tc>
      </w:tr>
    </w:tbl>
    <w:p w14:paraId="5070F862" w14:textId="77777777" w:rsidR="005242EE" w:rsidRDefault="005242EE" w:rsidP="0044440D">
      <w:pPr>
        <w:pStyle w:val="Seleccin"/>
        <w:numPr>
          <w:ilvl w:val="0"/>
          <w:numId w:val="0"/>
        </w:numPr>
        <w:tabs>
          <w:tab w:val="right" w:pos="10348"/>
        </w:tabs>
        <w:ind w:left="964"/>
      </w:pPr>
    </w:p>
    <w:p w14:paraId="64D37B87" w14:textId="77777777" w:rsidR="005242EE" w:rsidRDefault="005242EE" w:rsidP="0044440D">
      <w:pPr>
        <w:pStyle w:val="Seleccin"/>
        <w:numPr>
          <w:ilvl w:val="0"/>
          <w:numId w:val="0"/>
        </w:numPr>
        <w:tabs>
          <w:tab w:val="right" w:pos="10348"/>
        </w:tabs>
        <w:ind w:left="964"/>
      </w:pPr>
    </w:p>
    <w:p w14:paraId="5653CC36" w14:textId="77777777" w:rsidR="005242EE" w:rsidRDefault="005242EE">
      <w:pPr>
        <w:rPr>
          <w:rFonts w:ascii="Arial" w:hAnsi="Arial" w:cs="Arial"/>
          <w:b/>
          <w:sz w:val="24"/>
        </w:rPr>
      </w:pPr>
    </w:p>
    <w:p w14:paraId="146233FA" w14:textId="2F43A07F" w:rsidR="000F2816" w:rsidRPr="005242EE" w:rsidRDefault="005242EE">
      <w:pPr>
        <w:rPr>
          <w:rFonts w:ascii="Arial" w:eastAsia="Times New Roman" w:hAnsi="Arial" w:cs="Arial"/>
          <w:sz w:val="24"/>
          <w:szCs w:val="32"/>
          <w:lang w:eastAsia="ar-SA"/>
        </w:rPr>
      </w:pPr>
      <w:r>
        <w:rPr>
          <w:rFonts w:ascii="Arial" w:hAnsi="Arial" w:cs="Arial"/>
          <w:b/>
          <w:sz w:val="24"/>
        </w:rPr>
        <w:t>BONUS</w:t>
      </w:r>
      <w:r w:rsidRPr="005242EE">
        <w:rPr>
          <w:rFonts w:ascii="Arial" w:hAnsi="Arial" w:cs="Arial"/>
          <w:b/>
          <w:sz w:val="24"/>
        </w:rPr>
        <w:t>:</w:t>
      </w:r>
      <w:r w:rsidRPr="005242EE">
        <w:rPr>
          <w:rFonts w:ascii="Arial" w:hAnsi="Arial" w:cs="Arial"/>
          <w:sz w:val="24"/>
        </w:rPr>
        <w:t xml:space="preserve"> Identificar tipo de reacción química en A) y B). 1 décima por cada respuesta correcta.</w:t>
      </w:r>
      <w:r w:rsidR="000F2816" w:rsidRPr="005242EE">
        <w:rPr>
          <w:rFonts w:ascii="Arial" w:hAnsi="Arial" w:cs="Arial"/>
        </w:rPr>
        <w:br w:type="page"/>
      </w:r>
    </w:p>
    <w:p w14:paraId="322E6E23" w14:textId="314D8B44" w:rsidR="002216A5" w:rsidRDefault="00916F07" w:rsidP="002216A5">
      <w:pPr>
        <w:pStyle w:val="Preguntadeseleccinmltiple"/>
        <w:numPr>
          <w:ilvl w:val="0"/>
          <w:numId w:val="5"/>
        </w:numPr>
        <w:tabs>
          <w:tab w:val="right" w:pos="10348"/>
        </w:tabs>
      </w:pPr>
      <w:r>
        <w:lastRenderedPageBreak/>
        <w:t>Realiza los siguientes cálculos</w:t>
      </w:r>
      <w:r w:rsidR="00BA3593">
        <w:t xml:space="preserve"> (A, B y C).</w:t>
      </w:r>
      <w:r w:rsidR="001E4F28">
        <w:t xml:space="preserve"> </w:t>
      </w:r>
      <w:r w:rsidR="00BA3593">
        <w:t>C</w:t>
      </w:r>
      <w:r w:rsidR="001E4F28">
        <w:t xml:space="preserve">onsidera las siguientes masas </w:t>
      </w:r>
      <w:r w:rsidR="00BA3593">
        <w:t>molares:</w:t>
      </w:r>
      <w:r w:rsidR="00135A01">
        <w:tab/>
      </w:r>
      <w:r w:rsidR="00F500B7">
        <w:rPr>
          <w:vertAlign w:val="subscript"/>
        </w:rPr>
        <w:t>8</w:t>
      </w:r>
      <w:r w:rsidR="00135A01" w:rsidRPr="00135A01">
        <w:rPr>
          <w:vertAlign w:val="subscript"/>
        </w:rPr>
        <w:t xml:space="preserve"> puntos</w:t>
      </w:r>
    </w:p>
    <w:p w14:paraId="3F47FD4E" w14:textId="361B2B30" w:rsidR="00BA3593" w:rsidRDefault="002216A5" w:rsidP="002A6AF7">
      <w:pPr>
        <w:pStyle w:val="EnunciadoPregunta"/>
        <w:jc w:val="center"/>
      </w:pPr>
      <w:r>
        <w:t>A</w:t>
      </w:r>
      <w:r>
        <w:rPr>
          <w:vertAlign w:val="subscript"/>
        </w:rPr>
        <w:t>C</w:t>
      </w:r>
      <w:r>
        <w:t xml:space="preserve"> = 12</w:t>
      </w:r>
      <w:r w:rsidR="00BA3593">
        <w:t xml:space="preserve"> g/mol ;</w:t>
      </w:r>
      <w:r>
        <w:t xml:space="preserve"> A</w:t>
      </w:r>
      <w:r>
        <w:rPr>
          <w:vertAlign w:val="subscript"/>
        </w:rPr>
        <w:t>H</w:t>
      </w:r>
      <w:r>
        <w:t xml:space="preserve"> = 1</w:t>
      </w:r>
      <w:r w:rsidR="00BA3593">
        <w:t xml:space="preserve"> g/mol ;</w:t>
      </w:r>
      <w:r>
        <w:t xml:space="preserve"> A</w:t>
      </w:r>
      <w:r>
        <w:rPr>
          <w:vertAlign w:val="subscript"/>
        </w:rPr>
        <w:t>O</w:t>
      </w:r>
      <w:r>
        <w:t xml:space="preserve"> = 16</w:t>
      </w:r>
      <w:r w:rsidR="00BA3593">
        <w:t xml:space="preserve"> g/mol ;</w:t>
      </w:r>
      <w:r>
        <w:t xml:space="preserve"> </w:t>
      </w:r>
    </w:p>
    <w:p w14:paraId="7B5F826D" w14:textId="3D4108AF" w:rsidR="002216A5" w:rsidRDefault="002216A5" w:rsidP="002A6AF7">
      <w:pPr>
        <w:pStyle w:val="EnunciadoPregunta"/>
        <w:jc w:val="center"/>
      </w:pPr>
      <w:r>
        <w:t>A</w:t>
      </w:r>
      <w:r>
        <w:rPr>
          <w:vertAlign w:val="subscript"/>
        </w:rPr>
        <w:t>Cu</w:t>
      </w:r>
      <w:r>
        <w:t xml:space="preserve"> = 64</w:t>
      </w:r>
      <w:r w:rsidR="00BA3593">
        <w:t xml:space="preserve"> g/mol ;</w:t>
      </w:r>
      <w:r>
        <w:t xml:space="preserve"> A</w:t>
      </w:r>
      <w:r w:rsidR="006F7DDD">
        <w:rPr>
          <w:vertAlign w:val="subscript"/>
        </w:rPr>
        <w:t>S</w:t>
      </w:r>
      <w:r w:rsidR="006F7DDD">
        <w:t xml:space="preserve"> = 32</w:t>
      </w:r>
      <w:r w:rsidR="00BA3593">
        <w:t xml:space="preserve"> g/mol;</w:t>
      </w:r>
      <w:r w:rsidR="006F7DDD">
        <w:t xml:space="preserve"> A</w:t>
      </w:r>
      <w:r w:rsidR="006F7DDD">
        <w:rPr>
          <w:vertAlign w:val="subscript"/>
        </w:rPr>
        <w:t>Ca</w:t>
      </w:r>
      <w:r w:rsidR="006F7DDD">
        <w:t xml:space="preserve"> = 40</w:t>
      </w:r>
      <w:r w:rsidR="00BA3593">
        <w:t xml:space="preserve"> g/mol ;</w:t>
      </w:r>
      <w:r w:rsidR="006F7DDD">
        <w:t xml:space="preserve"> A</w:t>
      </w:r>
      <w:r w:rsidR="006F7DDD">
        <w:rPr>
          <w:vertAlign w:val="subscript"/>
        </w:rPr>
        <w:t>P</w:t>
      </w:r>
      <w:r w:rsidR="006F7DDD">
        <w:t xml:space="preserve"> = 31</w:t>
      </w:r>
      <w:r w:rsidR="00BA3593">
        <w:t xml:space="preserve"> g/mol</w:t>
      </w:r>
    </w:p>
    <w:p w14:paraId="079A5563" w14:textId="77777777" w:rsidR="00BA3593" w:rsidRPr="006F7DDD" w:rsidRDefault="00BA3593" w:rsidP="002A6AF7">
      <w:pPr>
        <w:pStyle w:val="EnunciadoPregunta"/>
        <w:jc w:val="center"/>
      </w:pPr>
    </w:p>
    <w:p w14:paraId="614DF30C" w14:textId="364D970C" w:rsidR="001B6F76" w:rsidRPr="000862FF" w:rsidRDefault="00796FF2" w:rsidP="00F500B7">
      <w:pPr>
        <w:pStyle w:val="Seleccin"/>
        <w:tabs>
          <w:tab w:val="right" w:pos="10348"/>
        </w:tabs>
      </w:pPr>
      <w:r w:rsidRPr="000862FF">
        <w:t>¿Cuántos</w:t>
      </w:r>
      <w:r w:rsidR="00D63784" w:rsidRPr="000862FF">
        <w:t xml:space="preserve"> moles hay en </w:t>
      </w:r>
      <w:r w:rsidRPr="000862FF">
        <w:t xml:space="preserve">1kg de azúcar? </w:t>
      </w:r>
      <w:r w:rsidR="00E54792" w:rsidRPr="000862FF">
        <w:t>C</w:t>
      </w:r>
      <w:r w:rsidR="00E54792" w:rsidRPr="002B2042">
        <w:rPr>
          <w:vertAlign w:val="subscript"/>
        </w:rPr>
        <w:t>12</w:t>
      </w:r>
      <w:r w:rsidR="00E54792" w:rsidRPr="000862FF">
        <w:t>H</w:t>
      </w:r>
      <w:r w:rsidR="00E54792" w:rsidRPr="002B2042">
        <w:rPr>
          <w:vertAlign w:val="subscript"/>
        </w:rPr>
        <w:t>22</w:t>
      </w:r>
      <w:r w:rsidR="00E54792" w:rsidRPr="000862FF">
        <w:t>O</w:t>
      </w:r>
      <w:r w:rsidR="002216A5" w:rsidRPr="002B2042">
        <w:rPr>
          <w:vertAlign w:val="subscript"/>
        </w:rPr>
        <w:t>11</w:t>
      </w:r>
      <w:r w:rsidR="00006CC5" w:rsidRPr="000862FF">
        <w:t xml:space="preserve"> (Nota 1kg = 1000g)</w:t>
      </w:r>
      <w:r w:rsidR="00F500B7">
        <w:t xml:space="preserve">  </w:t>
      </w:r>
      <w:r w:rsidR="00F500B7">
        <w:tab/>
      </w:r>
      <w:r w:rsidR="00F500B7" w:rsidRPr="00F500B7">
        <w:rPr>
          <w:vertAlign w:val="superscript"/>
        </w:rPr>
        <w:t>(2pto</w:t>
      </w:r>
      <w:r w:rsidR="007C49B3">
        <w:rPr>
          <w:vertAlign w:val="superscript"/>
        </w:rPr>
        <w:t>s</w:t>
      </w:r>
      <w:r w:rsidR="00F500B7" w:rsidRPr="00F500B7">
        <w:rPr>
          <w:vertAlign w:val="superscript"/>
        </w:rPr>
        <w:t>)</w:t>
      </w:r>
    </w:p>
    <w:p w14:paraId="397AA2D1" w14:textId="77777777" w:rsidR="00BA3593" w:rsidRDefault="000862FF" w:rsidP="00BA3593">
      <w:pPr>
        <w:pStyle w:val="Lineas"/>
        <w:spacing w:line="240" w:lineRule="auto"/>
        <w:ind w:left="207"/>
      </w:pPr>
      <w:r>
        <w:tab/>
      </w:r>
    </w:p>
    <w:p w14:paraId="38075363" w14:textId="30C4EBFE" w:rsidR="000862FF" w:rsidRDefault="000862FF" w:rsidP="000862FF">
      <w:pPr>
        <w:pStyle w:val="Lineas"/>
        <w:ind w:left="207"/>
      </w:pPr>
      <w:r>
        <w:tab/>
      </w:r>
      <w:r>
        <w:tab/>
      </w:r>
    </w:p>
    <w:p w14:paraId="02226CF2" w14:textId="6AD6BA90" w:rsidR="000862FF" w:rsidRPr="002B2042" w:rsidRDefault="000862FF" w:rsidP="002B2042">
      <w:pPr>
        <w:pStyle w:val="Lineas"/>
      </w:pPr>
      <w:r w:rsidRPr="002B2042">
        <w:tab/>
      </w:r>
      <w:r w:rsidRPr="002B2042">
        <w:tab/>
      </w:r>
    </w:p>
    <w:p w14:paraId="72CD9796" w14:textId="28934F15" w:rsidR="00006CC5" w:rsidRDefault="002575A0" w:rsidP="00F500B7">
      <w:pPr>
        <w:pStyle w:val="Seleccin"/>
        <w:tabs>
          <w:tab w:val="right" w:pos="10348"/>
        </w:tabs>
      </w:pPr>
      <w:r w:rsidRPr="000862FF">
        <w:t>Dada la siguiente ecuación, calcula las masas molares de cada compuesto en la ecuación química.</w:t>
      </w:r>
      <w:r w:rsidR="00F500B7">
        <w:t xml:space="preserve"> </w:t>
      </w:r>
      <w:r w:rsidR="007C49B3">
        <w:tab/>
      </w:r>
      <w:r w:rsidR="00F500B7" w:rsidRPr="007C49B3">
        <w:rPr>
          <w:vertAlign w:val="superscript"/>
        </w:rPr>
        <w:t>(</w:t>
      </w:r>
      <w:r w:rsidR="007C49B3" w:rsidRPr="007C49B3">
        <w:rPr>
          <w:vertAlign w:val="superscript"/>
        </w:rPr>
        <w:t>4ptos)</w:t>
      </w:r>
    </w:p>
    <w:p w14:paraId="518BF81A" w14:textId="77777777" w:rsidR="002B2042" w:rsidRPr="000862FF" w:rsidRDefault="002B2042" w:rsidP="00BA3593">
      <w:pPr>
        <w:pStyle w:val="Seleccin"/>
        <w:numPr>
          <w:ilvl w:val="0"/>
          <w:numId w:val="0"/>
        </w:numPr>
      </w:pPr>
    </w:p>
    <w:tbl>
      <w:tblPr>
        <w:tblStyle w:val="Tablaconcuadrcula"/>
        <w:tblW w:w="0" w:type="auto"/>
        <w:tblInd w:w="964" w:type="dxa"/>
        <w:tblLook w:val="04A0" w:firstRow="1" w:lastRow="0" w:firstColumn="1" w:lastColumn="0" w:noHBand="0" w:noVBand="1"/>
      </w:tblPr>
      <w:tblGrid>
        <w:gridCol w:w="817"/>
        <w:gridCol w:w="1417"/>
        <w:gridCol w:w="567"/>
        <w:gridCol w:w="1417"/>
        <w:gridCol w:w="567"/>
        <w:gridCol w:w="1417"/>
        <w:gridCol w:w="567"/>
        <w:gridCol w:w="1417"/>
      </w:tblGrid>
      <w:tr w:rsidR="000055C7" w14:paraId="6D5CA16A" w14:textId="77777777" w:rsidTr="000055C7">
        <w:tc>
          <w:tcPr>
            <w:tcW w:w="817" w:type="dxa"/>
          </w:tcPr>
          <w:p w14:paraId="333A3B07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  <w:tc>
          <w:tcPr>
            <w:tcW w:w="1417" w:type="dxa"/>
            <w:vAlign w:val="center"/>
          </w:tcPr>
          <w:p w14:paraId="5BF75C20" w14:textId="22A9A50E" w:rsidR="000055C7" w:rsidRDefault="000055C7" w:rsidP="000055C7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CH</w:t>
            </w:r>
            <w:r w:rsidRPr="000055C7">
              <w:rPr>
                <w:vertAlign w:val="subscript"/>
              </w:rPr>
              <w:t>4</w:t>
            </w:r>
          </w:p>
        </w:tc>
        <w:tc>
          <w:tcPr>
            <w:tcW w:w="567" w:type="dxa"/>
            <w:vAlign w:val="center"/>
          </w:tcPr>
          <w:p w14:paraId="3B9616A2" w14:textId="77777777" w:rsidR="000055C7" w:rsidRDefault="000055C7" w:rsidP="000055C7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+</w:t>
            </w:r>
          </w:p>
        </w:tc>
        <w:tc>
          <w:tcPr>
            <w:tcW w:w="1417" w:type="dxa"/>
            <w:vAlign w:val="center"/>
          </w:tcPr>
          <w:p w14:paraId="07EF2AFC" w14:textId="11DF6C16" w:rsidR="000055C7" w:rsidRDefault="000055C7" w:rsidP="000055C7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2O</w:t>
            </w:r>
            <w:r>
              <w:rPr>
                <w:vertAlign w:val="subscript"/>
              </w:rPr>
              <w:t>2</w:t>
            </w:r>
          </w:p>
        </w:tc>
        <w:tc>
          <w:tcPr>
            <w:tcW w:w="567" w:type="dxa"/>
            <w:vAlign w:val="center"/>
          </w:tcPr>
          <w:p w14:paraId="7D50A8C2" w14:textId="77777777" w:rsidR="000055C7" w:rsidRDefault="000055C7" w:rsidP="000055C7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→</w:t>
            </w:r>
          </w:p>
        </w:tc>
        <w:tc>
          <w:tcPr>
            <w:tcW w:w="1417" w:type="dxa"/>
            <w:vAlign w:val="center"/>
          </w:tcPr>
          <w:p w14:paraId="1A6728EB" w14:textId="77777777" w:rsidR="000055C7" w:rsidRDefault="000055C7" w:rsidP="000055C7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CO</w:t>
            </w:r>
            <w:r>
              <w:rPr>
                <w:vertAlign w:val="subscript"/>
              </w:rPr>
              <w:t>2</w:t>
            </w:r>
          </w:p>
        </w:tc>
        <w:tc>
          <w:tcPr>
            <w:tcW w:w="567" w:type="dxa"/>
            <w:vAlign w:val="center"/>
          </w:tcPr>
          <w:p w14:paraId="02997E64" w14:textId="77777777" w:rsidR="000055C7" w:rsidRDefault="000055C7" w:rsidP="000055C7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+</w:t>
            </w:r>
          </w:p>
        </w:tc>
        <w:tc>
          <w:tcPr>
            <w:tcW w:w="1417" w:type="dxa"/>
            <w:vAlign w:val="center"/>
          </w:tcPr>
          <w:p w14:paraId="55926C96" w14:textId="54CB2F38" w:rsidR="000055C7" w:rsidRDefault="000055C7" w:rsidP="000055C7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  <w:jc w:val="center"/>
            </w:pPr>
            <w:r>
              <w:t>2H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0055C7" w14:paraId="5CA3A36E" w14:textId="77777777" w:rsidTr="00BA3593">
        <w:trPr>
          <w:trHeight w:val="688"/>
        </w:trPr>
        <w:tc>
          <w:tcPr>
            <w:tcW w:w="817" w:type="dxa"/>
          </w:tcPr>
          <w:p w14:paraId="15A95812" w14:textId="50DE9744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  <w:r>
              <w:t>Masa Molar</w:t>
            </w:r>
          </w:p>
        </w:tc>
        <w:tc>
          <w:tcPr>
            <w:tcW w:w="1417" w:type="dxa"/>
          </w:tcPr>
          <w:p w14:paraId="1CA4680F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  <w:tc>
          <w:tcPr>
            <w:tcW w:w="567" w:type="dxa"/>
          </w:tcPr>
          <w:p w14:paraId="6A38BFCB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  <w:tc>
          <w:tcPr>
            <w:tcW w:w="1417" w:type="dxa"/>
          </w:tcPr>
          <w:p w14:paraId="1E22BF5E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  <w:tc>
          <w:tcPr>
            <w:tcW w:w="567" w:type="dxa"/>
          </w:tcPr>
          <w:p w14:paraId="36142CDA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  <w:tc>
          <w:tcPr>
            <w:tcW w:w="1417" w:type="dxa"/>
          </w:tcPr>
          <w:p w14:paraId="3F096769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  <w:tc>
          <w:tcPr>
            <w:tcW w:w="567" w:type="dxa"/>
          </w:tcPr>
          <w:p w14:paraId="66D0F42B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  <w:tc>
          <w:tcPr>
            <w:tcW w:w="1417" w:type="dxa"/>
          </w:tcPr>
          <w:p w14:paraId="79340B55" w14:textId="77777777" w:rsidR="000055C7" w:rsidRDefault="000055C7" w:rsidP="00691BEC">
            <w:pPr>
              <w:pStyle w:val="Seleccin"/>
              <w:numPr>
                <w:ilvl w:val="0"/>
                <w:numId w:val="0"/>
              </w:numPr>
              <w:tabs>
                <w:tab w:val="right" w:pos="10348"/>
              </w:tabs>
            </w:pPr>
          </w:p>
        </w:tc>
      </w:tr>
    </w:tbl>
    <w:p w14:paraId="4546D806" w14:textId="06E483A0" w:rsidR="002B2042" w:rsidRDefault="002B2042" w:rsidP="00BA3593">
      <w:pPr>
        <w:pStyle w:val="Lineas"/>
        <w:spacing w:line="240" w:lineRule="auto"/>
      </w:pPr>
      <w:r>
        <w:tab/>
      </w:r>
    </w:p>
    <w:p w14:paraId="7878A7AD" w14:textId="036F7093" w:rsidR="002B2042" w:rsidRDefault="002B2042" w:rsidP="002B2042">
      <w:pPr>
        <w:pStyle w:val="Lineas"/>
      </w:pPr>
      <w:r>
        <w:tab/>
      </w:r>
      <w:r>
        <w:tab/>
      </w:r>
    </w:p>
    <w:p w14:paraId="283D9867" w14:textId="1C2A27CE" w:rsidR="002B2042" w:rsidRDefault="002B2042" w:rsidP="002B2042">
      <w:pPr>
        <w:pStyle w:val="Lineas"/>
      </w:pPr>
      <w:r>
        <w:tab/>
      </w:r>
      <w:r>
        <w:tab/>
      </w:r>
    </w:p>
    <w:p w14:paraId="47488E8D" w14:textId="7E8AAC8E" w:rsidR="002B2042" w:rsidRDefault="002B2042" w:rsidP="002B2042">
      <w:pPr>
        <w:pStyle w:val="Lineas"/>
      </w:pPr>
      <w:r>
        <w:tab/>
      </w:r>
      <w:r>
        <w:tab/>
      </w:r>
    </w:p>
    <w:p w14:paraId="232426A5" w14:textId="5982D71A" w:rsidR="002575A0" w:rsidRPr="000862FF" w:rsidRDefault="001D550C" w:rsidP="007C49B3">
      <w:pPr>
        <w:pStyle w:val="Seleccin"/>
        <w:tabs>
          <w:tab w:val="right" w:pos="10488"/>
        </w:tabs>
      </w:pPr>
      <w:r w:rsidRPr="000862FF">
        <w:t>De acuerdo con la siguiente reacción N</w:t>
      </w:r>
      <w:r w:rsidRPr="001E4F28">
        <w:rPr>
          <w:vertAlign w:val="subscript"/>
        </w:rPr>
        <w:t>2</w:t>
      </w:r>
      <w:r w:rsidRPr="000862FF">
        <w:t xml:space="preserve"> + </w:t>
      </w:r>
      <w:r w:rsidR="008B6C94" w:rsidRPr="000862FF">
        <w:t>3H</w:t>
      </w:r>
      <w:r w:rsidR="008B6C94" w:rsidRPr="001E4F28">
        <w:rPr>
          <w:vertAlign w:val="subscript"/>
        </w:rPr>
        <w:t>2</w:t>
      </w:r>
      <w:r w:rsidR="008B6C94" w:rsidRPr="000862FF">
        <w:t xml:space="preserve"> </w:t>
      </w:r>
      <w:r w:rsidR="008B6C94">
        <w:t>→ 2NH</w:t>
      </w:r>
      <w:r w:rsidR="008B6C94" w:rsidRPr="001E4F28">
        <w:rPr>
          <w:vertAlign w:val="subscript"/>
        </w:rPr>
        <w:t>3</w:t>
      </w:r>
      <w:r w:rsidR="001E4F28">
        <w:t xml:space="preserve"> (lea comprensivamente)</w:t>
      </w:r>
      <w:r w:rsidR="007C49B3">
        <w:t xml:space="preserve"> </w:t>
      </w:r>
      <w:r w:rsidR="007C49B3">
        <w:tab/>
      </w:r>
      <w:r w:rsidR="007C49B3" w:rsidRPr="007C49B3">
        <w:rPr>
          <w:vertAlign w:val="superscript"/>
        </w:rPr>
        <w:t>(2ptos)</w:t>
      </w:r>
    </w:p>
    <w:p w14:paraId="055EFFD8" w14:textId="2CE4F188" w:rsidR="008B6C94" w:rsidRDefault="008B6C94" w:rsidP="008B6C94">
      <w:pPr>
        <w:pStyle w:val="EnunciadoPregunta"/>
        <w:ind w:left="927"/>
      </w:pPr>
      <w:r>
        <w:t>Si 1</w:t>
      </w:r>
      <w:r w:rsidR="00BA3593">
        <w:t xml:space="preserve"> </w:t>
      </w:r>
      <w:r>
        <w:t>mol de N</w:t>
      </w:r>
      <w:r>
        <w:rPr>
          <w:vertAlign w:val="subscript"/>
        </w:rPr>
        <w:t>2</w:t>
      </w:r>
      <w:r>
        <w:t xml:space="preserve"> </w:t>
      </w:r>
      <w:r w:rsidR="007D4800">
        <w:t>reacciona</w:t>
      </w:r>
      <w:r>
        <w:t xml:space="preserve"> con 3</w:t>
      </w:r>
      <w:r w:rsidR="00BA3593">
        <w:t xml:space="preserve"> </w:t>
      </w:r>
      <w:r>
        <w:t>moles de H</w:t>
      </w:r>
      <w:r>
        <w:rPr>
          <w:vertAlign w:val="subscript"/>
        </w:rPr>
        <w:t>2</w:t>
      </w:r>
      <w:r>
        <w:t xml:space="preserve"> para dar dos moles de amoniaco</w:t>
      </w:r>
      <w:r w:rsidR="00BA3593">
        <w:t xml:space="preserve"> (NH</w:t>
      </w:r>
      <w:r w:rsidR="00BA3593" w:rsidRPr="001E4F28">
        <w:rPr>
          <w:vertAlign w:val="subscript"/>
        </w:rPr>
        <w:t>3</w:t>
      </w:r>
      <w:r w:rsidR="00BA3593">
        <w:t>):</w:t>
      </w:r>
    </w:p>
    <w:p w14:paraId="7D37C674" w14:textId="77777777" w:rsidR="00BA3593" w:rsidRDefault="00BA3593" w:rsidP="008B6C94">
      <w:pPr>
        <w:pStyle w:val="EnunciadoPregunta"/>
        <w:ind w:left="927"/>
      </w:pPr>
    </w:p>
    <w:p w14:paraId="1DAF8694" w14:textId="37A99577" w:rsidR="002B2042" w:rsidRDefault="007D4800" w:rsidP="001E4F28">
      <w:pPr>
        <w:pStyle w:val="EnunciadoPregunta"/>
        <w:ind w:left="927"/>
      </w:pPr>
      <w:r>
        <w:t xml:space="preserve">¿Cuántos moles de amoniaco, se formará cuando </w:t>
      </w:r>
      <w:r w:rsidR="00883F2A">
        <w:t>reacciona</w:t>
      </w:r>
      <w:r w:rsidR="002B5050">
        <w:t xml:space="preserve"> </w:t>
      </w:r>
      <w:r w:rsidR="00883F2A">
        <w:t>2 moles de N</w:t>
      </w:r>
      <w:r w:rsidR="00883F2A">
        <w:rPr>
          <w:vertAlign w:val="subscript"/>
        </w:rPr>
        <w:t>2</w:t>
      </w:r>
      <w:r w:rsidR="00883F2A">
        <w:t>?</w:t>
      </w:r>
    </w:p>
    <w:p w14:paraId="05347E7A" w14:textId="77777777" w:rsidR="001E4F28" w:rsidRDefault="001E4F28" w:rsidP="001E4F28">
      <w:pPr>
        <w:pStyle w:val="Lineas"/>
      </w:pPr>
      <w:r>
        <w:tab/>
      </w:r>
      <w:r>
        <w:tab/>
      </w:r>
    </w:p>
    <w:p w14:paraId="02FA2E4B" w14:textId="4EBF6015" w:rsidR="002B2042" w:rsidRDefault="001E4F28" w:rsidP="001E4F28">
      <w:pPr>
        <w:pStyle w:val="Lineas"/>
      </w:pPr>
      <w:r>
        <w:tab/>
      </w:r>
      <w:r>
        <w:tab/>
      </w:r>
    </w:p>
    <w:p w14:paraId="59319E91" w14:textId="77777777" w:rsidR="001E4F28" w:rsidRDefault="001E4F28" w:rsidP="008B6C94">
      <w:pPr>
        <w:pStyle w:val="EnunciadoPregunta"/>
        <w:ind w:left="927"/>
      </w:pPr>
    </w:p>
    <w:p w14:paraId="65D401C8" w14:textId="73721103" w:rsidR="00883F2A" w:rsidRDefault="00883F2A" w:rsidP="008B6C94">
      <w:pPr>
        <w:pStyle w:val="EnunciadoPregunta"/>
        <w:ind w:left="927"/>
      </w:pPr>
      <w:r>
        <w:t>¿Cuántos moles de H</w:t>
      </w:r>
      <w:r>
        <w:rPr>
          <w:vertAlign w:val="subscript"/>
        </w:rPr>
        <w:t>2</w:t>
      </w:r>
      <w:r>
        <w:t xml:space="preserve"> se necesita para </w:t>
      </w:r>
      <w:r w:rsidR="00D15594">
        <w:t>obtener 10 moles de NH</w:t>
      </w:r>
      <w:r w:rsidR="00D15594">
        <w:rPr>
          <w:vertAlign w:val="subscript"/>
        </w:rPr>
        <w:t>3</w:t>
      </w:r>
      <w:r w:rsidR="00D15594">
        <w:t>?</w:t>
      </w:r>
    </w:p>
    <w:p w14:paraId="33983929" w14:textId="77777777" w:rsidR="001E4F28" w:rsidRDefault="001E4F28" w:rsidP="001E4F28">
      <w:pPr>
        <w:pStyle w:val="Lineas"/>
      </w:pPr>
      <w:r>
        <w:tab/>
      </w:r>
      <w:r>
        <w:tab/>
      </w:r>
    </w:p>
    <w:p w14:paraId="71D59948" w14:textId="77777777" w:rsidR="001E4F28" w:rsidRDefault="001E4F28" w:rsidP="001E4F28">
      <w:pPr>
        <w:pStyle w:val="Lineas"/>
      </w:pPr>
      <w:r>
        <w:tab/>
      </w:r>
      <w:r>
        <w:tab/>
      </w:r>
    </w:p>
    <w:sectPr w:rsidR="001E4F28" w:rsidSect="005242EE">
      <w:footerReference w:type="default" r:id="rId16"/>
      <w:type w:val="continuous"/>
      <w:pgSz w:w="12240" w:h="15840" w:code="1"/>
      <w:pgMar w:top="851" w:right="760" w:bottom="1135" w:left="992" w:header="227" w:footer="0" w:gutter="0"/>
      <w:pgBorders w:offsetFrom="page">
        <w:top w:val="single" w:sz="36" w:space="24" w:color="auto"/>
        <w:left w:val="single" w:sz="36" w:space="24" w:color="auto"/>
        <w:bottom w:val="single" w:sz="36" w:space="26" w:color="auto"/>
        <w:right w:val="single" w:sz="36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80146" w14:textId="77777777" w:rsidR="0067155C" w:rsidRDefault="0067155C" w:rsidP="003456AC">
      <w:pPr>
        <w:spacing w:after="0" w:line="240" w:lineRule="auto"/>
      </w:pPr>
      <w:r>
        <w:separator/>
      </w:r>
    </w:p>
  </w:endnote>
  <w:endnote w:type="continuationSeparator" w:id="0">
    <w:p w14:paraId="5BD301E0" w14:textId="77777777" w:rsidR="0067155C" w:rsidRDefault="0067155C" w:rsidP="00345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371CA24-83F9-49A8-BB6D-C258662EF209}"/>
    <w:embedBold r:id="rId2" w:fontKey="{2356DD97-AF50-47EA-8346-25128EBB5EA9}"/>
    <w:embedItalic r:id="rId3" w:fontKey="{15FE3751-BD9D-4E5C-8DC1-E6C825FE64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Sans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5E15A20-5BF0-482E-994A-D0A90353AF1A}"/>
    <w:embedBold r:id="rId5" w:fontKey="{A23513B8-FA8E-4A63-990F-F1CDDD5B61CC}"/>
    <w:embedItalic r:id="rId6" w:fontKey="{8DD63EF2-B6EE-4866-9E22-06A5FB2762AB}"/>
  </w:font>
  <w:font w:name="CF Crayons">
    <w:charset w:val="00"/>
    <w:family w:val="auto"/>
    <w:pitch w:val="variable"/>
    <w:sig w:usb0="8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82322908-0FD1-4EB0-8D92-055B5DC3310B}"/>
    <w:embedBold r:id="rId8" w:fontKey="{4B7F2F13-5BD3-462D-A710-564D3BA6023B}"/>
  </w:font>
  <w:font w:name="Marker Felt">
    <w:panose1 w:val="00000400000000000000"/>
    <w:charset w:val="00"/>
    <w:family w:val="auto"/>
    <w:pitch w:val="variable"/>
    <w:sig w:usb0="80000027" w:usb1="00000040" w:usb2="00000000" w:usb3="00000000" w:csb0="00000001" w:csb1="00000000"/>
    <w:embedRegular r:id="rId9" w:subsetted="1" w:fontKey="{F5614E14-7E68-4B63-8DB7-E5DDF088AB22}"/>
    <w:embedBold r:id="rId10" w:subsetted="1" w:fontKey="{16E919F7-D18C-499C-8109-7DE42365AA48}"/>
  </w:font>
  <w:font w:name="HP Simplified">
    <w:altName w:val="HP Simplified"/>
    <w:charset w:val="00"/>
    <w:family w:val="swiss"/>
    <w:pitch w:val="variable"/>
    <w:sig w:usb0="A00000AF" w:usb1="5000205B" w:usb2="00000000" w:usb3="00000000" w:csb0="00000093" w:csb1="00000000"/>
    <w:embedRegular r:id="rId11" w:subsetted="1" w:fontKey="{97C15119-1706-446F-A2E2-155A20EA8D7B}"/>
  </w:font>
  <w:font w:name="DK Butterfly Ball">
    <w:altName w:val="Times New Roman"/>
    <w:panose1 w:val="00000000000000000000"/>
    <w:charset w:val="00"/>
    <w:family w:val="modern"/>
    <w:notTrueType/>
    <w:pitch w:val="variable"/>
    <w:sig w:usb0="00000001" w:usb1="00004002" w:usb2="00000000" w:usb3="00000000" w:csb0="00000093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  <w:embedRegular r:id="rId12" w:fontKey="{87956E38-ACD6-4AC4-851C-1446A2912ACE}"/>
    <w:embedBold r:id="rId13" w:fontKey="{F28BBCA8-2DEE-47D3-9A14-1E38D6574A31}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  <w:embedRegular r:id="rId14" w:subsetted="1" w:fontKey="{8B383DA1-019A-4CDA-B350-52A4A1F0E4F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351920"/>
      <w:docPartObj>
        <w:docPartGallery w:val="Page Numbers (Bottom of Page)"/>
        <w:docPartUnique/>
      </w:docPartObj>
    </w:sdtPr>
    <w:sdtEndPr/>
    <w:sdtContent>
      <w:p w14:paraId="6DD3140D" w14:textId="77777777" w:rsidR="00F47BEB" w:rsidRDefault="00F47BEB" w:rsidP="00F47BEB">
        <w:pPr>
          <w:pStyle w:val="Piedepgina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5B52FBB" w14:textId="77777777" w:rsidR="00F47BEB" w:rsidRDefault="00F47BE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17D053" w14:textId="77777777" w:rsidR="00F47BEB" w:rsidRDefault="00BF14FE">
    <w:pPr>
      <w:pStyle w:val="Piedepgina"/>
      <w:jc w:val="center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7296C48" wp14:editId="3B2BFD71">
              <wp:simplePos x="0" y="0"/>
              <wp:positionH relativeFrom="column">
                <wp:posOffset>-92401</wp:posOffset>
              </wp:positionH>
              <wp:positionV relativeFrom="paragraph">
                <wp:posOffset>-962643</wp:posOffset>
              </wp:positionV>
              <wp:extent cx="6777681" cy="722870"/>
              <wp:effectExtent l="0" t="0" r="4445" b="1270"/>
              <wp:wrapNone/>
              <wp:docPr id="21" name="Rectángul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77681" cy="72287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6D6A593" id="Rectángulo 21" o:spid="_x0000_s1026" style="position:absolute;margin-left:-7.3pt;margin-top:-75.8pt;width:533.7pt;height:5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" fillcolor="white [3212]" stroked="f" strokeweight="1pt"/>
          </w:pict>
        </mc:Fallback>
      </mc:AlternateContent>
    </w:r>
  </w:p>
  <w:p w14:paraId="289FCCA8" w14:textId="77777777" w:rsidR="00F47BEB" w:rsidRPr="00F47BEB" w:rsidRDefault="00F47BEB" w:rsidP="00F47BEB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6C34ED" w14:textId="77777777" w:rsidR="007A4225" w:rsidRDefault="005A25CF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0C84E50" wp14:editId="1F7114DA">
              <wp:simplePos x="0" y="0"/>
              <wp:positionH relativeFrom="column">
                <wp:posOffset>866140</wp:posOffset>
              </wp:positionH>
              <wp:positionV relativeFrom="paragraph">
                <wp:posOffset>-479615</wp:posOffset>
              </wp:positionV>
              <wp:extent cx="539750" cy="251460"/>
              <wp:effectExtent l="0" t="0" r="12700" b="15240"/>
              <wp:wrapNone/>
              <wp:docPr id="5" name="Rectángulo: esquinas redondeada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750" cy="251460"/>
                      </a:xfrm>
                      <a:prstGeom prst="round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602B04EF" id="Rectángulo: esquinas redondeadas 5" o:spid="_x0000_s1026" style="position:absolute;margin-left:68.2pt;margin-top:-37.75pt;width:42.5pt;height:19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" filled="f" strokecolor="black [3213]" strokeweight="1.5pt">
              <v:stroke joinstyle="miter"/>
            </v:roundrect>
          </w:pict>
        </mc:Fallback>
      </mc:AlternateContent>
    </w:r>
    <w:r w:rsidR="00316FFB">
      <w:rPr>
        <w:noProof/>
        <w:lang w:eastAsia="es-CL"/>
      </w:rPr>
      <w:drawing>
        <wp:anchor distT="0" distB="0" distL="114300" distR="114300" simplePos="0" relativeHeight="251687424" behindDoc="0" locked="0" layoutInCell="1" allowOverlap="1" wp14:anchorId="5039B51B" wp14:editId="50E59DD8">
          <wp:simplePos x="0" y="0"/>
          <wp:positionH relativeFrom="column">
            <wp:posOffset>492254</wp:posOffset>
          </wp:positionH>
          <wp:positionV relativeFrom="paragraph">
            <wp:posOffset>-534670</wp:posOffset>
          </wp:positionV>
          <wp:extent cx="359410" cy="359410"/>
          <wp:effectExtent l="0" t="0" r="2540" b="2540"/>
          <wp:wrapNone/>
          <wp:docPr id="14" name="Gráfico 3" descr="Usuario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áfico 3" descr="Usuario con relleno sólid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41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15E5">
      <w:rPr>
        <w:noProof/>
        <w:lang w:eastAsia="es-CL"/>
      </w:rPr>
      <w:drawing>
        <wp:anchor distT="0" distB="0" distL="114300" distR="114300" simplePos="0" relativeHeight="251688448" behindDoc="0" locked="0" layoutInCell="1" allowOverlap="1" wp14:anchorId="13E53F23" wp14:editId="5CB3E91F">
          <wp:simplePos x="0" y="0"/>
          <wp:positionH relativeFrom="column">
            <wp:posOffset>-264160</wp:posOffset>
          </wp:positionH>
          <wp:positionV relativeFrom="paragraph">
            <wp:posOffset>-537210</wp:posOffset>
          </wp:positionV>
          <wp:extent cx="360000" cy="360000"/>
          <wp:effectExtent l="0" t="0" r="2540" b="0"/>
          <wp:wrapNone/>
          <wp:docPr id="15" name="Gráfico 4" descr="Escritorio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áfico 4" descr="Escritorio con relleno sólido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104E7">
      <w:rPr>
        <w:noProof/>
        <w:lang w:eastAsia="es-CL"/>
      </w:rPr>
      <w:drawing>
        <wp:anchor distT="0" distB="0" distL="114300" distR="114300" simplePos="0" relativeHeight="251686400" behindDoc="0" locked="0" layoutInCell="1" allowOverlap="1" wp14:anchorId="7D032812" wp14:editId="7D252442">
          <wp:simplePos x="0" y="0"/>
          <wp:positionH relativeFrom="margin">
            <wp:posOffset>6260465</wp:posOffset>
          </wp:positionH>
          <wp:positionV relativeFrom="margin">
            <wp:posOffset>8013065</wp:posOffset>
          </wp:positionV>
          <wp:extent cx="560705" cy="539750"/>
          <wp:effectExtent l="0" t="0" r="0" b="0"/>
          <wp:wrapSquare wrapText="bothSides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203"/>
                  <a:stretch/>
                </pic:blipFill>
                <pic:spPr bwMode="auto">
                  <a:xfrm>
                    <a:off x="0" y="0"/>
                    <a:ext cx="560705" cy="539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0258276"/>
      <w:docPartObj>
        <w:docPartGallery w:val="Page Numbers (Bottom of Page)"/>
        <w:docPartUnique/>
      </w:docPartObj>
    </w:sdtPr>
    <w:sdtEndPr/>
    <w:sdtContent>
      <w:p w14:paraId="69306926" w14:textId="77777777" w:rsidR="00397F6C" w:rsidRDefault="00397F6C" w:rsidP="000E009E">
        <w:pPr>
          <w:pStyle w:val="Piedepgina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4B41" w:rsidRPr="005A4B41">
          <w:rPr>
            <w:noProof/>
            <w:lang w:val="es-ES"/>
          </w:rPr>
          <w:t>4</w:t>
        </w:r>
        <w:r>
          <w:fldChar w:fldCharType="end"/>
        </w:r>
      </w:p>
    </w:sdtContent>
  </w:sdt>
  <w:p w14:paraId="013ECADF" w14:textId="77777777" w:rsidR="00397F6C" w:rsidRPr="00F47BEB" w:rsidRDefault="00397F6C" w:rsidP="00F47BE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A361D6" w14:textId="77777777" w:rsidR="0067155C" w:rsidRDefault="0067155C" w:rsidP="003456AC">
      <w:pPr>
        <w:spacing w:after="0" w:line="240" w:lineRule="auto"/>
      </w:pPr>
      <w:r>
        <w:separator/>
      </w:r>
    </w:p>
  </w:footnote>
  <w:footnote w:type="continuationSeparator" w:id="0">
    <w:p w14:paraId="084D1D99" w14:textId="77777777" w:rsidR="0067155C" w:rsidRDefault="0067155C" w:rsidP="00345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265987" w14:textId="77777777" w:rsidR="00B0092D" w:rsidRDefault="001B21BB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85376" behindDoc="1" locked="0" layoutInCell="1" allowOverlap="0" wp14:anchorId="2CBC4942" wp14:editId="4E5327C4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68800" cy="10054800"/>
          <wp:effectExtent l="0" t="0" r="0" b="0"/>
          <wp:wrapNone/>
          <wp:docPr id="12" name="Imagen 12" descr="Imagen que contiene Interfaz de usuario gráfica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Interfaz de usuario gráfica&#10;&#10;Descripción generada automáticamente"/>
                  <pic:cNvPicPr/>
                </pic:nvPicPr>
                <pic:blipFill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D39AC4" w14:textId="62BFE1A5" w:rsidR="0076437B" w:rsidRPr="006E2A2D" w:rsidRDefault="0076437B" w:rsidP="0076437B">
    <w:pPr>
      <w:pStyle w:val="Ttulo2"/>
      <w:tabs>
        <w:tab w:val="right" w:pos="10632"/>
      </w:tabs>
      <w:spacing w:before="0"/>
      <w:ind w:left="1004"/>
      <w:rPr>
        <w:rFonts w:ascii="Arial Black" w:hAnsi="Arial Black" w:cs="Arial"/>
        <w:b/>
        <w:bCs/>
        <w:color w:val="595959" w:themeColor="text1" w:themeTint="A6"/>
        <w:sz w:val="24"/>
        <w:szCs w:val="24"/>
      </w:rPr>
    </w:pPr>
    <w:r w:rsidRPr="006677C4">
      <w:rPr>
        <w:rFonts w:ascii="Arial" w:hAnsi="Arial" w:cs="Arial"/>
        <w:noProof/>
        <w:lang w:eastAsia="es-CL"/>
      </w:rPr>
      <w:drawing>
        <wp:anchor distT="0" distB="0" distL="114300" distR="114300" simplePos="0" relativeHeight="251662848" behindDoc="1" locked="0" layoutInCell="1" allowOverlap="1" wp14:anchorId="21A6B87C" wp14:editId="14003E1F">
          <wp:simplePos x="0" y="0"/>
          <wp:positionH relativeFrom="margin">
            <wp:posOffset>-116205</wp:posOffset>
          </wp:positionH>
          <wp:positionV relativeFrom="paragraph">
            <wp:posOffset>-63500</wp:posOffset>
          </wp:positionV>
          <wp:extent cx="2041993" cy="699516"/>
          <wp:effectExtent l="0" t="0" r="0" b="5715"/>
          <wp:wrapNone/>
          <wp:docPr id="1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1993" cy="6995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7C4">
      <w:rPr>
        <w:rFonts w:ascii="Arial" w:hAnsi="Arial" w:cs="Arial"/>
        <w:color w:val="95979A"/>
        <w:w w:val="120"/>
      </w:rPr>
      <w:tab/>
    </w:r>
    <w:r w:rsidRPr="006E2A2D">
      <w:rPr>
        <w:rFonts w:ascii="Arial Black" w:hAnsi="Arial Black" w:cs="Arial"/>
        <w:b/>
        <w:bCs/>
        <w:color w:val="595959" w:themeColor="text1" w:themeTint="A6"/>
        <w:w w:val="120"/>
      </w:rPr>
      <w:t xml:space="preserve"> </w:t>
    </w:r>
    <w:sdt>
      <w:sdtPr>
        <w:rPr>
          <w:rFonts w:ascii="Arial Black" w:hAnsi="Arial Black" w:cs="Arial"/>
          <w:b/>
          <w:bCs/>
          <w:color w:val="595959" w:themeColor="text1" w:themeTint="A6"/>
          <w:w w:val="120"/>
          <w:sz w:val="24"/>
          <w:szCs w:val="24"/>
        </w:rPr>
        <w:alias w:val="Asunto"/>
        <w:tag w:val=""/>
        <w:id w:val="891466400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1F3224">
          <w:rPr>
            <w:rFonts w:ascii="Arial Black" w:hAnsi="Arial Black" w:cs="Arial"/>
            <w:b/>
            <w:bCs/>
            <w:color w:val="595959" w:themeColor="text1" w:themeTint="A6"/>
            <w:w w:val="120"/>
            <w:sz w:val="24"/>
            <w:szCs w:val="24"/>
          </w:rPr>
          <w:t>QUIMICA</w:t>
        </w:r>
      </w:sdtContent>
    </w:sdt>
    <w:r w:rsidRPr="006E2A2D">
      <w:rPr>
        <w:rFonts w:ascii="Arial Black" w:hAnsi="Arial Black" w:cs="Arial"/>
        <w:b/>
        <w:bCs/>
        <w:color w:val="595959" w:themeColor="text1" w:themeTint="A6"/>
        <w:w w:val="120"/>
        <w:sz w:val="20"/>
        <w:szCs w:val="20"/>
      </w:rPr>
      <w:t xml:space="preserve"> – </w:t>
    </w:r>
    <w:sdt>
      <w:sdtPr>
        <w:rPr>
          <w:rStyle w:val="EnunciadoPreguntaCar"/>
          <w:rFonts w:ascii="Arial Black" w:hAnsi="Arial Black"/>
          <w:b/>
          <w:bCs/>
          <w:color w:val="595959" w:themeColor="text1" w:themeTint="A6"/>
        </w:rPr>
        <w:alias w:val="Categoría"/>
        <w:tag w:val=""/>
        <w:id w:val="200254266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>
        <w:rPr>
          <w:rStyle w:val="EnunciadoPreguntaCar"/>
        </w:rPr>
      </w:sdtEndPr>
      <w:sdtContent>
        <w:r w:rsidR="003E690E">
          <w:rPr>
            <w:rStyle w:val="EnunciadoPreguntaCar"/>
            <w:rFonts w:ascii="Arial Black" w:hAnsi="Arial Black"/>
            <w:b/>
            <w:bCs/>
            <w:color w:val="595959" w:themeColor="text1" w:themeTint="A6"/>
          </w:rPr>
          <w:t>I MEDIO</w:t>
        </w:r>
      </w:sdtContent>
    </w:sdt>
  </w:p>
  <w:p w14:paraId="4CE52978" w14:textId="77777777" w:rsidR="0076437B" w:rsidRPr="006677C4" w:rsidRDefault="0076437B" w:rsidP="0076437B">
    <w:pPr>
      <w:pStyle w:val="Textoindependiente"/>
      <w:tabs>
        <w:tab w:val="left" w:pos="1575"/>
        <w:tab w:val="right" w:pos="10632"/>
      </w:tabs>
      <w:ind w:left="119"/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  <w:r w:rsidRPr="006677C4">
      <w:rPr>
        <w:rFonts w:asciiTheme="minorHAnsi" w:hAnsiTheme="minorHAnsi" w:cstheme="minorHAnsi"/>
      </w:rPr>
      <w:tab/>
      <w:t>Profesor: Sr. Rolando Montero</w:t>
    </w:r>
  </w:p>
  <w:p w14:paraId="0E74B963" w14:textId="77777777" w:rsidR="0076437B" w:rsidRPr="006677C4" w:rsidRDefault="0076437B" w:rsidP="006E2A2D">
    <w:pPr>
      <w:tabs>
        <w:tab w:val="right" w:pos="10632"/>
      </w:tabs>
      <w:spacing w:before="3" w:after="0" w:line="240" w:lineRule="auto"/>
      <w:ind w:left="1366"/>
      <w:rPr>
        <w:rFonts w:cstheme="minorHAnsi"/>
        <w:sz w:val="16"/>
      </w:rPr>
    </w:pPr>
    <w:r>
      <w:rPr>
        <w:rFonts w:cstheme="minorHAnsi"/>
      </w:rPr>
      <w:tab/>
    </w:r>
    <w:hyperlink r:id="rId2">
      <w:r w:rsidRPr="006677C4">
        <w:rPr>
          <w:rFonts w:cstheme="minorHAnsi"/>
          <w:sz w:val="16"/>
        </w:rPr>
        <w:t>rmontero@colegiogermania.cl</w:t>
      </w:r>
    </w:hyperlink>
  </w:p>
  <w:p w14:paraId="2EF8C7CF" w14:textId="24650DDA" w:rsidR="0076437B" w:rsidRPr="0076437B" w:rsidRDefault="0076437B" w:rsidP="0076437B">
    <w:pPr>
      <w:pStyle w:val="Textoindependiente"/>
      <w:spacing w:before="1"/>
      <w:ind w:right="260"/>
      <w:jc w:val="right"/>
      <w:rPr>
        <w:rFonts w:asciiTheme="minorHAnsi" w:hAnsiTheme="minorHAnsi" w:cstheme="minorHAnsi"/>
      </w:rPr>
    </w:pPr>
    <w:r w:rsidRPr="006677C4">
      <w:rPr>
        <w:rFonts w:asciiTheme="minorHAnsi" w:hAnsiTheme="minorHAnsi" w:cstheme="minorHAnsi"/>
        <w:noProof/>
        <w:lang w:bidi="ar-SA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685BF344" wp14:editId="2A9066E6">
              <wp:simplePos x="0" y="0"/>
              <wp:positionH relativeFrom="page">
                <wp:posOffset>2988945</wp:posOffset>
              </wp:positionH>
              <wp:positionV relativeFrom="paragraph">
                <wp:posOffset>170180</wp:posOffset>
              </wp:positionV>
              <wp:extent cx="4246880" cy="0"/>
              <wp:effectExtent l="0" t="0" r="0" b="0"/>
              <wp:wrapNone/>
              <wp:docPr id="105" name="Line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4688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9F04BA1" id="Line 131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35.35pt,13.4pt" to="569.7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" strokeweight=".48pt">
              <w10:wrap anchorx="page"/>
            </v:line>
          </w:pict>
        </mc:Fallback>
      </mc:AlternateContent>
    </w:r>
    <w:r w:rsidRPr="006677C4">
      <w:rPr>
        <w:rFonts w:asciiTheme="minorHAnsi" w:hAnsiTheme="minorHAnsi" w:cstheme="minorHAnsi"/>
        <w:spacing w:val="-10"/>
        <w:w w:val="130"/>
      </w:rPr>
      <w:t xml:space="preserve">UNIDAD </w:t>
    </w:r>
    <w:sdt>
      <w:sdtPr>
        <w:rPr>
          <w:rFonts w:asciiTheme="minorHAnsi" w:hAnsiTheme="minorHAnsi" w:cstheme="minorHAnsi"/>
          <w:spacing w:val="-10"/>
          <w:w w:val="130"/>
        </w:rPr>
        <w:alias w:val="Unidad"/>
        <w:tag w:val="Unidad"/>
        <w:id w:val="-1784871486"/>
      </w:sdtPr>
      <w:sdtEndPr>
        <w:rPr>
          <w:spacing w:val="0"/>
        </w:rPr>
      </w:sdtEndPr>
      <w:sdtContent>
        <w:r w:rsidR="00006E94">
          <w:rPr>
            <w:rFonts w:asciiTheme="minorHAnsi" w:hAnsiTheme="minorHAnsi" w:cstheme="minorHAnsi"/>
            <w:w w:val="130"/>
          </w:rPr>
          <w:t>3</w:t>
        </w:r>
      </w:sdtContent>
    </w:sdt>
    <w:r w:rsidRPr="006677C4">
      <w:rPr>
        <w:rFonts w:asciiTheme="minorHAnsi" w:hAnsiTheme="minorHAnsi" w:cstheme="minorHAnsi"/>
        <w:w w:val="275"/>
      </w:rPr>
      <w:t xml:space="preserve">| </w:t>
    </w:r>
    <w:sdt>
      <w:sdtPr>
        <w:rPr>
          <w:rFonts w:asciiTheme="minorHAnsi" w:hAnsiTheme="minorHAnsi" w:cstheme="minorHAnsi"/>
          <w:spacing w:val="-12"/>
          <w:w w:val="130"/>
        </w:rPr>
        <w:alias w:val="Tema"/>
        <w:tag w:val="Tema"/>
        <w:id w:val="80649631"/>
        <w:text/>
      </w:sdtPr>
      <w:sdtEndPr/>
      <w:sdtContent>
        <w:r w:rsidR="00006E94">
          <w:rPr>
            <w:rFonts w:asciiTheme="minorHAnsi" w:hAnsiTheme="minorHAnsi" w:cstheme="minorHAnsi"/>
            <w:spacing w:val="-12"/>
            <w:w w:val="130"/>
          </w:rPr>
          <w:t>REACCIONES QUIMICAS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C1CFE"/>
    <w:multiLevelType w:val="multilevel"/>
    <w:tmpl w:val="EAAE9E34"/>
    <w:lvl w:ilvl="0">
      <w:start w:val="1"/>
      <w:numFmt w:val="decimal"/>
      <w:pStyle w:val="Preguntadeseleccinmltiple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Arial" w:hint="default"/>
        <w:b/>
        <w:sz w:val="24"/>
        <w:szCs w:val="16"/>
      </w:rPr>
    </w:lvl>
    <w:lvl w:ilvl="1">
      <w:start w:val="1"/>
      <w:numFmt w:val="upperRoman"/>
      <w:pStyle w:val="Opciones"/>
      <w:lvlText w:val="%2."/>
      <w:lvlJc w:val="left"/>
      <w:pPr>
        <w:tabs>
          <w:tab w:val="num" w:pos="2268"/>
        </w:tabs>
        <w:ind w:left="2160" w:hanging="363"/>
      </w:pPr>
      <w:rPr>
        <w:rFonts w:hint="default"/>
      </w:rPr>
    </w:lvl>
    <w:lvl w:ilvl="2">
      <w:start w:val="1"/>
      <w:numFmt w:val="upperLetter"/>
      <w:lvlRestart w:val="1"/>
      <w:pStyle w:val="Seleccin"/>
      <w:suff w:val="space"/>
      <w:lvlText w:val="%3)"/>
      <w:lvlJc w:val="left"/>
      <w:pPr>
        <w:ind w:left="964" w:hanging="397"/>
      </w:pPr>
      <w:rPr>
        <w:rFonts w:hint="default"/>
        <w:b/>
        <w:bCs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20E10741"/>
    <w:multiLevelType w:val="hybridMultilevel"/>
    <w:tmpl w:val="15325E9A"/>
    <w:lvl w:ilvl="0" w:tplc="AC12C08E">
      <w:numFmt w:val="bullet"/>
      <w:lvlText w:val=""/>
      <w:lvlJc w:val="left"/>
      <w:pPr>
        <w:ind w:left="626" w:hanging="166"/>
      </w:pPr>
      <w:rPr>
        <w:rFonts w:ascii="Symbol" w:eastAsia="Symbol" w:hAnsi="Symbol" w:cs="Symbol" w:hint="default"/>
        <w:w w:val="99"/>
        <w:sz w:val="20"/>
        <w:szCs w:val="20"/>
        <w:lang w:val="es-CL" w:eastAsia="es-CL" w:bidi="es-CL"/>
      </w:rPr>
    </w:lvl>
    <w:lvl w:ilvl="1" w:tplc="7EC01380">
      <w:numFmt w:val="bullet"/>
      <w:lvlText w:val="•"/>
      <w:lvlJc w:val="left"/>
      <w:pPr>
        <w:ind w:left="1476" w:hanging="166"/>
      </w:pPr>
      <w:rPr>
        <w:lang w:val="es-CL" w:eastAsia="es-CL" w:bidi="es-CL"/>
      </w:rPr>
    </w:lvl>
    <w:lvl w:ilvl="2" w:tplc="76B8080E">
      <w:numFmt w:val="bullet"/>
      <w:lvlText w:val="•"/>
      <w:lvlJc w:val="left"/>
      <w:pPr>
        <w:ind w:left="2333" w:hanging="166"/>
      </w:pPr>
      <w:rPr>
        <w:lang w:val="es-CL" w:eastAsia="es-CL" w:bidi="es-CL"/>
      </w:rPr>
    </w:lvl>
    <w:lvl w:ilvl="3" w:tplc="4D10CE5E">
      <w:numFmt w:val="bullet"/>
      <w:lvlText w:val="•"/>
      <w:lvlJc w:val="left"/>
      <w:pPr>
        <w:ind w:left="3189" w:hanging="166"/>
      </w:pPr>
      <w:rPr>
        <w:lang w:val="es-CL" w:eastAsia="es-CL" w:bidi="es-CL"/>
      </w:rPr>
    </w:lvl>
    <w:lvl w:ilvl="4" w:tplc="67F2112A">
      <w:numFmt w:val="bullet"/>
      <w:lvlText w:val="•"/>
      <w:lvlJc w:val="left"/>
      <w:pPr>
        <w:ind w:left="4046" w:hanging="166"/>
      </w:pPr>
      <w:rPr>
        <w:lang w:val="es-CL" w:eastAsia="es-CL" w:bidi="es-CL"/>
      </w:rPr>
    </w:lvl>
    <w:lvl w:ilvl="5" w:tplc="B922D1C4">
      <w:numFmt w:val="bullet"/>
      <w:lvlText w:val="•"/>
      <w:lvlJc w:val="left"/>
      <w:pPr>
        <w:ind w:left="4903" w:hanging="166"/>
      </w:pPr>
      <w:rPr>
        <w:lang w:val="es-CL" w:eastAsia="es-CL" w:bidi="es-CL"/>
      </w:rPr>
    </w:lvl>
    <w:lvl w:ilvl="6" w:tplc="FB662220">
      <w:numFmt w:val="bullet"/>
      <w:lvlText w:val="•"/>
      <w:lvlJc w:val="left"/>
      <w:pPr>
        <w:ind w:left="5759" w:hanging="166"/>
      </w:pPr>
      <w:rPr>
        <w:lang w:val="es-CL" w:eastAsia="es-CL" w:bidi="es-CL"/>
      </w:rPr>
    </w:lvl>
    <w:lvl w:ilvl="7" w:tplc="918C4F56">
      <w:numFmt w:val="bullet"/>
      <w:lvlText w:val="•"/>
      <w:lvlJc w:val="left"/>
      <w:pPr>
        <w:ind w:left="6616" w:hanging="166"/>
      </w:pPr>
      <w:rPr>
        <w:lang w:val="es-CL" w:eastAsia="es-CL" w:bidi="es-CL"/>
      </w:rPr>
    </w:lvl>
    <w:lvl w:ilvl="8" w:tplc="13BEA85A">
      <w:numFmt w:val="bullet"/>
      <w:lvlText w:val="•"/>
      <w:lvlJc w:val="left"/>
      <w:pPr>
        <w:ind w:left="7472" w:hanging="166"/>
      </w:pPr>
      <w:rPr>
        <w:lang w:val="es-CL" w:eastAsia="es-CL" w:bidi="es-CL"/>
      </w:rPr>
    </w:lvl>
  </w:abstractNum>
  <w:abstractNum w:abstractNumId="2" w15:restartNumberingAfterBreak="0">
    <w:nsid w:val="24767226"/>
    <w:multiLevelType w:val="hybridMultilevel"/>
    <w:tmpl w:val="C1BE4C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86062"/>
    <w:multiLevelType w:val="hybridMultilevel"/>
    <w:tmpl w:val="BCBAA618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F65F0"/>
    <w:multiLevelType w:val="hybridMultilevel"/>
    <w:tmpl w:val="DF2400DC"/>
    <w:lvl w:ilvl="0" w:tplc="340A0017">
      <w:start w:val="1"/>
      <w:numFmt w:val="lowerLetter"/>
      <w:lvlText w:val="%1)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00441CB"/>
    <w:multiLevelType w:val="hybridMultilevel"/>
    <w:tmpl w:val="384041E8"/>
    <w:lvl w:ilvl="0" w:tplc="B2C82436">
      <w:start w:val="1"/>
      <w:numFmt w:val="upperRoman"/>
      <w:pStyle w:val="ITEM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7302961A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ascii="GillSans" w:hAnsi="GillSans" w:cs="GillSans" w:hint="default"/>
        <w:b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0"/>
  </w:num>
  <w:num w:numId="3">
    <w:abstractNumId w:val="0"/>
    <w:lvlOverride w:ilvl="0">
      <w:lvl w:ilvl="0">
        <w:start w:val="1"/>
        <w:numFmt w:val="decimal"/>
        <w:pStyle w:val="Preguntadeseleccinmltiple"/>
        <w:lvlText w:val="%1."/>
        <w:lvlJc w:val="left"/>
        <w:pPr>
          <w:ind w:left="425" w:hanging="425"/>
        </w:pPr>
        <w:rPr>
          <w:rFonts w:ascii="Trebuchet MS" w:hAnsi="Trebuchet MS" w:hint="default"/>
          <w:b/>
          <w:sz w:val="28"/>
        </w:rPr>
      </w:lvl>
    </w:lvlOverride>
    <w:lvlOverride w:ilvl="1">
      <w:lvl w:ilvl="1">
        <w:start w:val="1"/>
        <w:numFmt w:val="upperRoman"/>
        <w:pStyle w:val="Opciones"/>
        <w:lvlText w:val="%2."/>
        <w:lvlJc w:val="left"/>
        <w:pPr>
          <w:tabs>
            <w:tab w:val="num" w:pos="2268"/>
          </w:tabs>
          <w:ind w:left="2155" w:hanging="358"/>
        </w:pPr>
        <w:rPr>
          <w:rFonts w:hint="default"/>
        </w:rPr>
      </w:lvl>
    </w:lvlOverride>
    <w:lvlOverride w:ilvl="2">
      <w:lvl w:ilvl="2">
        <w:start w:val="1"/>
        <w:numFmt w:val="upperLetter"/>
        <w:lvlRestart w:val="1"/>
        <w:pStyle w:val="Seleccin"/>
        <w:suff w:val="space"/>
        <w:lvlText w:val="%3)"/>
        <w:lvlJc w:val="left"/>
        <w:pPr>
          <w:ind w:left="964" w:hanging="397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(%4)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1800"/>
          </w:tabs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520"/>
          </w:tabs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240"/>
          </w:tabs>
          <w:ind w:left="3240" w:hanging="360"/>
        </w:pPr>
        <w:rPr>
          <w:rFonts w:hint="default"/>
        </w:rPr>
      </w:lvl>
    </w:lvlOverride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</w:num>
  <w:num w:numId="8">
    <w:abstractNumId w:val="2"/>
  </w:num>
  <w:num w:numId="9">
    <w:abstractNumId w:val="0"/>
  </w:num>
  <w:num w:numId="10">
    <w:abstractNumId w:val="0"/>
    <w:lvlOverride w:ilvl="0">
      <w:lvl w:ilvl="0">
        <w:start w:val="1"/>
        <w:numFmt w:val="decimal"/>
        <w:pStyle w:val="Preguntadeseleccinmltiple"/>
        <w:lvlText w:val="%1."/>
        <w:lvlJc w:val="left"/>
        <w:pPr>
          <w:tabs>
            <w:tab w:val="num" w:pos="567"/>
          </w:tabs>
          <w:ind w:left="567" w:hanging="567"/>
        </w:pPr>
        <w:rPr>
          <w:rFonts w:ascii="Arial" w:hAnsi="Arial" w:cs="Arial" w:hint="default"/>
          <w:b/>
          <w:sz w:val="24"/>
          <w:szCs w:val="16"/>
        </w:rPr>
      </w:lvl>
    </w:lvlOverride>
    <w:lvlOverride w:ilvl="1">
      <w:lvl w:ilvl="1">
        <w:start w:val="1"/>
        <w:numFmt w:val="upperRoman"/>
        <w:pStyle w:val="Opciones"/>
        <w:suff w:val="space"/>
        <w:lvlText w:val="%2."/>
        <w:lvlJc w:val="left"/>
        <w:pPr>
          <w:ind w:left="2160" w:hanging="363"/>
        </w:pPr>
        <w:rPr>
          <w:rFonts w:hint="default"/>
        </w:rPr>
      </w:lvl>
    </w:lvlOverride>
    <w:lvlOverride w:ilvl="2">
      <w:lvl w:ilvl="2">
        <w:start w:val="1"/>
        <w:numFmt w:val="upperLetter"/>
        <w:lvlRestart w:val="1"/>
        <w:pStyle w:val="Seleccin"/>
        <w:suff w:val="space"/>
        <w:lvlText w:val="%3)"/>
        <w:lvlJc w:val="left"/>
        <w:pPr>
          <w:ind w:left="964" w:hanging="397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(%4)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1800"/>
          </w:tabs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520"/>
          </w:tabs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240"/>
          </w:tabs>
          <w:ind w:left="3240" w:hanging="360"/>
        </w:pPr>
        <w:rPr>
          <w:rFonts w:hint="default"/>
        </w:rPr>
      </w:lvl>
    </w:lvlOverride>
  </w:num>
  <w:num w:numId="11">
    <w:abstractNumId w:val="0"/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4"/>
  </w:num>
  <w:num w:numId="16">
    <w:abstractNumId w:val="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TrueTypeFonts/>
  <w:embedSystemFonts/>
  <w:saveSubsetFonts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94"/>
    <w:rsid w:val="00004B09"/>
    <w:rsid w:val="000055C7"/>
    <w:rsid w:val="00006CC5"/>
    <w:rsid w:val="00006E94"/>
    <w:rsid w:val="00013FFA"/>
    <w:rsid w:val="00016481"/>
    <w:rsid w:val="00020EB5"/>
    <w:rsid w:val="00023BDF"/>
    <w:rsid w:val="00025872"/>
    <w:rsid w:val="00035F6F"/>
    <w:rsid w:val="0003763D"/>
    <w:rsid w:val="00042B15"/>
    <w:rsid w:val="0004535F"/>
    <w:rsid w:val="000733D7"/>
    <w:rsid w:val="0008036B"/>
    <w:rsid w:val="000862FF"/>
    <w:rsid w:val="0008765C"/>
    <w:rsid w:val="000946DE"/>
    <w:rsid w:val="000A2994"/>
    <w:rsid w:val="000B61E0"/>
    <w:rsid w:val="000C5235"/>
    <w:rsid w:val="000C74E4"/>
    <w:rsid w:val="000D0541"/>
    <w:rsid w:val="000D43A3"/>
    <w:rsid w:val="000E009E"/>
    <w:rsid w:val="000E6352"/>
    <w:rsid w:val="000F2816"/>
    <w:rsid w:val="000F37F1"/>
    <w:rsid w:val="000F6E02"/>
    <w:rsid w:val="00125C0A"/>
    <w:rsid w:val="00135A01"/>
    <w:rsid w:val="00140683"/>
    <w:rsid w:val="00143143"/>
    <w:rsid w:val="00175813"/>
    <w:rsid w:val="001904D5"/>
    <w:rsid w:val="00190969"/>
    <w:rsid w:val="00196686"/>
    <w:rsid w:val="00197E5C"/>
    <w:rsid w:val="001A167F"/>
    <w:rsid w:val="001A2023"/>
    <w:rsid w:val="001A4C3F"/>
    <w:rsid w:val="001A6D62"/>
    <w:rsid w:val="001B0EB3"/>
    <w:rsid w:val="001B21BB"/>
    <w:rsid w:val="001B6F76"/>
    <w:rsid w:val="001C191B"/>
    <w:rsid w:val="001C33D1"/>
    <w:rsid w:val="001C6C6A"/>
    <w:rsid w:val="001D550C"/>
    <w:rsid w:val="001E3B7A"/>
    <w:rsid w:val="001E4F28"/>
    <w:rsid w:val="001F3224"/>
    <w:rsid w:val="001F41CA"/>
    <w:rsid w:val="001F7B21"/>
    <w:rsid w:val="00203894"/>
    <w:rsid w:val="002216A5"/>
    <w:rsid w:val="00226810"/>
    <w:rsid w:val="0025218E"/>
    <w:rsid w:val="002575A0"/>
    <w:rsid w:val="00261C90"/>
    <w:rsid w:val="00265464"/>
    <w:rsid w:val="0026603A"/>
    <w:rsid w:val="0028233B"/>
    <w:rsid w:val="002A6AF7"/>
    <w:rsid w:val="002A7D78"/>
    <w:rsid w:val="002B2042"/>
    <w:rsid w:val="002B5050"/>
    <w:rsid w:val="002C1DD0"/>
    <w:rsid w:val="002D0E3C"/>
    <w:rsid w:val="002D104D"/>
    <w:rsid w:val="002D3556"/>
    <w:rsid w:val="002D53B8"/>
    <w:rsid w:val="002E2104"/>
    <w:rsid w:val="00302BD9"/>
    <w:rsid w:val="00316FFB"/>
    <w:rsid w:val="00327EDE"/>
    <w:rsid w:val="003456AC"/>
    <w:rsid w:val="00350C5D"/>
    <w:rsid w:val="00350EC7"/>
    <w:rsid w:val="00371ED3"/>
    <w:rsid w:val="003756C6"/>
    <w:rsid w:val="00381957"/>
    <w:rsid w:val="00385C0A"/>
    <w:rsid w:val="0039618C"/>
    <w:rsid w:val="00397F6C"/>
    <w:rsid w:val="003A304E"/>
    <w:rsid w:val="003C3932"/>
    <w:rsid w:val="003D409C"/>
    <w:rsid w:val="003E690E"/>
    <w:rsid w:val="003F4703"/>
    <w:rsid w:val="003F6C8C"/>
    <w:rsid w:val="00407AEB"/>
    <w:rsid w:val="0041089D"/>
    <w:rsid w:val="00410ADE"/>
    <w:rsid w:val="00420566"/>
    <w:rsid w:val="00421E74"/>
    <w:rsid w:val="004237A8"/>
    <w:rsid w:val="00424C33"/>
    <w:rsid w:val="00434AE4"/>
    <w:rsid w:val="00436FC4"/>
    <w:rsid w:val="0044440D"/>
    <w:rsid w:val="00453550"/>
    <w:rsid w:val="00454652"/>
    <w:rsid w:val="004566DD"/>
    <w:rsid w:val="00466E40"/>
    <w:rsid w:val="00474ADC"/>
    <w:rsid w:val="00476B45"/>
    <w:rsid w:val="004925A5"/>
    <w:rsid w:val="004C7F53"/>
    <w:rsid w:val="004C7F8D"/>
    <w:rsid w:val="004D20B7"/>
    <w:rsid w:val="004D3779"/>
    <w:rsid w:val="004F20E5"/>
    <w:rsid w:val="004F22FB"/>
    <w:rsid w:val="004F3CCA"/>
    <w:rsid w:val="004F53E0"/>
    <w:rsid w:val="004F5EF6"/>
    <w:rsid w:val="005003A0"/>
    <w:rsid w:val="005046BF"/>
    <w:rsid w:val="00522555"/>
    <w:rsid w:val="00522C03"/>
    <w:rsid w:val="005242EE"/>
    <w:rsid w:val="00537525"/>
    <w:rsid w:val="00547E82"/>
    <w:rsid w:val="00550268"/>
    <w:rsid w:val="00551552"/>
    <w:rsid w:val="00553A97"/>
    <w:rsid w:val="00554B5C"/>
    <w:rsid w:val="00565177"/>
    <w:rsid w:val="00580A3D"/>
    <w:rsid w:val="00594B5C"/>
    <w:rsid w:val="005968BA"/>
    <w:rsid w:val="005968FB"/>
    <w:rsid w:val="005A18E7"/>
    <w:rsid w:val="005A25CF"/>
    <w:rsid w:val="005A31FF"/>
    <w:rsid w:val="005A4B41"/>
    <w:rsid w:val="005B2B6E"/>
    <w:rsid w:val="005B2DAB"/>
    <w:rsid w:val="005C0BE6"/>
    <w:rsid w:val="005C7A22"/>
    <w:rsid w:val="005D3385"/>
    <w:rsid w:val="005D570C"/>
    <w:rsid w:val="005D6931"/>
    <w:rsid w:val="005F0BBA"/>
    <w:rsid w:val="005F21A8"/>
    <w:rsid w:val="005F4C6D"/>
    <w:rsid w:val="00616954"/>
    <w:rsid w:val="0062418E"/>
    <w:rsid w:val="006306AA"/>
    <w:rsid w:val="00632075"/>
    <w:rsid w:val="006464FB"/>
    <w:rsid w:val="00646816"/>
    <w:rsid w:val="0065488F"/>
    <w:rsid w:val="00660C79"/>
    <w:rsid w:val="0067155C"/>
    <w:rsid w:val="00684D44"/>
    <w:rsid w:val="006878F9"/>
    <w:rsid w:val="006C335E"/>
    <w:rsid w:val="006E099A"/>
    <w:rsid w:val="006E2A2D"/>
    <w:rsid w:val="006F7DDD"/>
    <w:rsid w:val="0071196A"/>
    <w:rsid w:val="00731B05"/>
    <w:rsid w:val="00745283"/>
    <w:rsid w:val="0075029F"/>
    <w:rsid w:val="00753A4C"/>
    <w:rsid w:val="00761846"/>
    <w:rsid w:val="00761E79"/>
    <w:rsid w:val="00762C54"/>
    <w:rsid w:val="0076437B"/>
    <w:rsid w:val="00774B44"/>
    <w:rsid w:val="00796FF2"/>
    <w:rsid w:val="007A040F"/>
    <w:rsid w:val="007A159A"/>
    <w:rsid w:val="007A4225"/>
    <w:rsid w:val="007A6682"/>
    <w:rsid w:val="007B3AA8"/>
    <w:rsid w:val="007C0325"/>
    <w:rsid w:val="007C49B3"/>
    <w:rsid w:val="007D4800"/>
    <w:rsid w:val="007D53D8"/>
    <w:rsid w:val="007E2CEF"/>
    <w:rsid w:val="007E38A0"/>
    <w:rsid w:val="007F066D"/>
    <w:rsid w:val="007F0F30"/>
    <w:rsid w:val="00801991"/>
    <w:rsid w:val="0081744E"/>
    <w:rsid w:val="008220FC"/>
    <w:rsid w:val="00824910"/>
    <w:rsid w:val="008255D1"/>
    <w:rsid w:val="00825BEA"/>
    <w:rsid w:val="00827A20"/>
    <w:rsid w:val="00835EBF"/>
    <w:rsid w:val="0085276D"/>
    <w:rsid w:val="00852CC7"/>
    <w:rsid w:val="0085546B"/>
    <w:rsid w:val="00861B0B"/>
    <w:rsid w:val="00865AA5"/>
    <w:rsid w:val="00876117"/>
    <w:rsid w:val="00877200"/>
    <w:rsid w:val="00883F2A"/>
    <w:rsid w:val="008844D2"/>
    <w:rsid w:val="00887925"/>
    <w:rsid w:val="00890F0A"/>
    <w:rsid w:val="008931AA"/>
    <w:rsid w:val="008A1FBC"/>
    <w:rsid w:val="008B6C94"/>
    <w:rsid w:val="008C3002"/>
    <w:rsid w:val="008D0407"/>
    <w:rsid w:val="008E43EF"/>
    <w:rsid w:val="008E51DB"/>
    <w:rsid w:val="008E5626"/>
    <w:rsid w:val="008F5CAB"/>
    <w:rsid w:val="00903A5D"/>
    <w:rsid w:val="009104E7"/>
    <w:rsid w:val="009109EB"/>
    <w:rsid w:val="00915DC7"/>
    <w:rsid w:val="00916F07"/>
    <w:rsid w:val="009228E6"/>
    <w:rsid w:val="00945A47"/>
    <w:rsid w:val="00946CE3"/>
    <w:rsid w:val="009519FF"/>
    <w:rsid w:val="00956EE2"/>
    <w:rsid w:val="00970007"/>
    <w:rsid w:val="009B1A87"/>
    <w:rsid w:val="009C1E09"/>
    <w:rsid w:val="009C5BF8"/>
    <w:rsid w:val="009C6968"/>
    <w:rsid w:val="009D32F9"/>
    <w:rsid w:val="00A10F74"/>
    <w:rsid w:val="00A32AAF"/>
    <w:rsid w:val="00A416ED"/>
    <w:rsid w:val="00A46691"/>
    <w:rsid w:val="00A5149A"/>
    <w:rsid w:val="00A53B2F"/>
    <w:rsid w:val="00A67771"/>
    <w:rsid w:val="00A73504"/>
    <w:rsid w:val="00A758AA"/>
    <w:rsid w:val="00A769BE"/>
    <w:rsid w:val="00AA230C"/>
    <w:rsid w:val="00AB635D"/>
    <w:rsid w:val="00AC5A71"/>
    <w:rsid w:val="00AE066A"/>
    <w:rsid w:val="00AE183C"/>
    <w:rsid w:val="00AF05A8"/>
    <w:rsid w:val="00AF5131"/>
    <w:rsid w:val="00AF7BFC"/>
    <w:rsid w:val="00B0092D"/>
    <w:rsid w:val="00B12F69"/>
    <w:rsid w:val="00B265CC"/>
    <w:rsid w:val="00B32337"/>
    <w:rsid w:val="00B34407"/>
    <w:rsid w:val="00B50EF5"/>
    <w:rsid w:val="00B94CBA"/>
    <w:rsid w:val="00BA3593"/>
    <w:rsid w:val="00BA7542"/>
    <w:rsid w:val="00BE189A"/>
    <w:rsid w:val="00BF14FE"/>
    <w:rsid w:val="00BF65D7"/>
    <w:rsid w:val="00C0761C"/>
    <w:rsid w:val="00C102C5"/>
    <w:rsid w:val="00C13B47"/>
    <w:rsid w:val="00C175C4"/>
    <w:rsid w:val="00C202B0"/>
    <w:rsid w:val="00C23C1D"/>
    <w:rsid w:val="00C25562"/>
    <w:rsid w:val="00C26DFE"/>
    <w:rsid w:val="00C43A38"/>
    <w:rsid w:val="00C44079"/>
    <w:rsid w:val="00C56338"/>
    <w:rsid w:val="00C66977"/>
    <w:rsid w:val="00C77571"/>
    <w:rsid w:val="00C90828"/>
    <w:rsid w:val="00CA1CA3"/>
    <w:rsid w:val="00CA3B62"/>
    <w:rsid w:val="00CA4E28"/>
    <w:rsid w:val="00CB0555"/>
    <w:rsid w:val="00CB3D55"/>
    <w:rsid w:val="00CB7705"/>
    <w:rsid w:val="00CC27ED"/>
    <w:rsid w:val="00CD1590"/>
    <w:rsid w:val="00CD5113"/>
    <w:rsid w:val="00CD6684"/>
    <w:rsid w:val="00CE127E"/>
    <w:rsid w:val="00CF3140"/>
    <w:rsid w:val="00CF6D56"/>
    <w:rsid w:val="00D02A0E"/>
    <w:rsid w:val="00D07FD3"/>
    <w:rsid w:val="00D14F24"/>
    <w:rsid w:val="00D15594"/>
    <w:rsid w:val="00D15EF9"/>
    <w:rsid w:val="00D22B16"/>
    <w:rsid w:val="00D30F6C"/>
    <w:rsid w:val="00D36D6E"/>
    <w:rsid w:val="00D3736D"/>
    <w:rsid w:val="00D509EF"/>
    <w:rsid w:val="00D51F4F"/>
    <w:rsid w:val="00D63784"/>
    <w:rsid w:val="00D835B5"/>
    <w:rsid w:val="00D92F1D"/>
    <w:rsid w:val="00D95F3D"/>
    <w:rsid w:val="00D96AD4"/>
    <w:rsid w:val="00DB28DF"/>
    <w:rsid w:val="00DB4A73"/>
    <w:rsid w:val="00DB561E"/>
    <w:rsid w:val="00DB72B9"/>
    <w:rsid w:val="00DC1718"/>
    <w:rsid w:val="00DD602F"/>
    <w:rsid w:val="00DE6315"/>
    <w:rsid w:val="00DE6F0F"/>
    <w:rsid w:val="00DF3D47"/>
    <w:rsid w:val="00DF4050"/>
    <w:rsid w:val="00E11770"/>
    <w:rsid w:val="00E34A85"/>
    <w:rsid w:val="00E36DE9"/>
    <w:rsid w:val="00E41146"/>
    <w:rsid w:val="00E54792"/>
    <w:rsid w:val="00E6563E"/>
    <w:rsid w:val="00E66FE4"/>
    <w:rsid w:val="00E746D7"/>
    <w:rsid w:val="00E8131F"/>
    <w:rsid w:val="00E85C88"/>
    <w:rsid w:val="00E909E2"/>
    <w:rsid w:val="00E91838"/>
    <w:rsid w:val="00E96710"/>
    <w:rsid w:val="00EA36E4"/>
    <w:rsid w:val="00EB0457"/>
    <w:rsid w:val="00EB3861"/>
    <w:rsid w:val="00EB796F"/>
    <w:rsid w:val="00EC15E5"/>
    <w:rsid w:val="00EC2857"/>
    <w:rsid w:val="00EC46F7"/>
    <w:rsid w:val="00ED4EDF"/>
    <w:rsid w:val="00EF2F4C"/>
    <w:rsid w:val="00F32864"/>
    <w:rsid w:val="00F34309"/>
    <w:rsid w:val="00F47BEB"/>
    <w:rsid w:val="00F500B7"/>
    <w:rsid w:val="00F548F7"/>
    <w:rsid w:val="00F55B1C"/>
    <w:rsid w:val="00F563F4"/>
    <w:rsid w:val="00F64421"/>
    <w:rsid w:val="00F81658"/>
    <w:rsid w:val="00F843FA"/>
    <w:rsid w:val="00F86011"/>
    <w:rsid w:val="00F87CE8"/>
    <w:rsid w:val="00F92598"/>
    <w:rsid w:val="00F95A13"/>
    <w:rsid w:val="00FB0A69"/>
    <w:rsid w:val="00FB146B"/>
    <w:rsid w:val="00FB609B"/>
    <w:rsid w:val="00FB63D7"/>
    <w:rsid w:val="00FC2E0B"/>
    <w:rsid w:val="00FE5863"/>
    <w:rsid w:val="00FF36B7"/>
    <w:rsid w:val="00FF5A11"/>
    <w:rsid w:val="00FF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EBACC"/>
  <w15:chartTrackingRefBased/>
  <w15:docId w15:val="{F880292A-C9AD-4C0A-B948-9E1CE043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55C7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092D"/>
    <w:pPr>
      <w:keepNext/>
      <w:keepLines/>
      <w:spacing w:before="40" w:after="0"/>
      <w:outlineLvl w:val="1"/>
    </w:pPr>
    <w:rPr>
      <w:rFonts w:ascii="CF Crayons" w:eastAsiaTheme="majorEastAsia" w:hAnsi="CF Crayons" w:cstheme="majorBidi"/>
      <w:color w:val="2F5496" w:themeColor="accent1" w:themeShade="BF"/>
      <w:sz w:val="40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6AC"/>
  </w:style>
  <w:style w:type="paragraph" w:styleId="Piedepgina">
    <w:name w:val="footer"/>
    <w:basedOn w:val="Normal"/>
    <w:link w:val="PiedepginaCar"/>
    <w:uiPriority w:val="99"/>
    <w:unhideWhenUsed/>
    <w:rsid w:val="00345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6AC"/>
  </w:style>
  <w:style w:type="character" w:customStyle="1" w:styleId="Ttulo2Car">
    <w:name w:val="Título 2 Car"/>
    <w:basedOn w:val="Fuentedeprrafopredeter"/>
    <w:link w:val="Ttulo2"/>
    <w:uiPriority w:val="9"/>
    <w:rsid w:val="00B0092D"/>
    <w:rPr>
      <w:rFonts w:ascii="CF Crayons" w:eastAsiaTheme="majorEastAsia" w:hAnsi="CF Crayons" w:cstheme="majorBidi"/>
      <w:color w:val="2F5496" w:themeColor="accent1" w:themeShade="BF"/>
      <w:sz w:val="40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B0092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eastAsia="es-CL" w:bidi="es-C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092D"/>
    <w:rPr>
      <w:rFonts w:ascii="Calibri" w:eastAsia="Calibri" w:hAnsi="Calibri" w:cs="Calibri"/>
      <w:sz w:val="20"/>
      <w:szCs w:val="20"/>
      <w:lang w:eastAsia="es-CL" w:bidi="es-CL"/>
    </w:rPr>
  </w:style>
  <w:style w:type="paragraph" w:customStyle="1" w:styleId="Preguntadeseleccinmltiple">
    <w:name w:val="Pregunta de selección múltiple"/>
    <w:basedOn w:val="Normal"/>
    <w:link w:val="PreguntadeseleccinmltipleCar"/>
    <w:qFormat/>
    <w:rsid w:val="00CF6D56"/>
    <w:pPr>
      <w:numPr>
        <w:numId w:val="2"/>
      </w:numPr>
      <w:suppressAutoHyphens/>
      <w:spacing w:before="240" w:after="120" w:line="240" w:lineRule="auto"/>
    </w:pPr>
    <w:rPr>
      <w:rFonts w:ascii="Arial" w:eastAsia="Times New Roman" w:hAnsi="Arial" w:cs="Times New Roman"/>
      <w:sz w:val="24"/>
      <w:szCs w:val="32"/>
      <w:lang w:eastAsia="ar-SA"/>
    </w:rPr>
  </w:style>
  <w:style w:type="character" w:customStyle="1" w:styleId="PreguntadeseleccinmltipleCar">
    <w:name w:val="Pregunta de selección múltiple Car"/>
    <w:link w:val="Preguntadeseleccinmltiple"/>
    <w:rsid w:val="00CF6D56"/>
    <w:rPr>
      <w:rFonts w:ascii="Arial" w:eastAsia="Times New Roman" w:hAnsi="Arial" w:cs="Times New Roman"/>
      <w:sz w:val="24"/>
      <w:szCs w:val="32"/>
      <w:lang w:eastAsia="ar-SA"/>
    </w:rPr>
  </w:style>
  <w:style w:type="paragraph" w:customStyle="1" w:styleId="ITEM">
    <w:name w:val="ITEM"/>
    <w:basedOn w:val="Normal"/>
    <w:rsid w:val="0076437B"/>
    <w:pPr>
      <w:numPr>
        <w:numId w:val="1"/>
      </w:numPr>
      <w:tabs>
        <w:tab w:val="left" w:pos="426"/>
      </w:tabs>
      <w:suppressAutoHyphens/>
      <w:spacing w:before="480" w:after="0" w:line="240" w:lineRule="auto"/>
    </w:pPr>
    <w:rPr>
      <w:rFonts w:ascii="Arial Black" w:eastAsia="Times New Roman" w:hAnsi="Arial Black" w:cs="Times New Roman"/>
      <w:sz w:val="32"/>
      <w:szCs w:val="32"/>
      <w:lang w:eastAsia="ar-SA"/>
    </w:rPr>
  </w:style>
  <w:style w:type="paragraph" w:customStyle="1" w:styleId="Opciones">
    <w:name w:val="Opciones"/>
    <w:basedOn w:val="Preguntadeseleccinmltiple"/>
    <w:link w:val="OpcionesCar"/>
    <w:qFormat/>
    <w:rsid w:val="0076437B"/>
    <w:pPr>
      <w:numPr>
        <w:ilvl w:val="1"/>
      </w:numPr>
      <w:tabs>
        <w:tab w:val="left" w:pos="2268"/>
      </w:tabs>
      <w:spacing w:before="40" w:after="40"/>
    </w:pPr>
  </w:style>
  <w:style w:type="character" w:customStyle="1" w:styleId="OpcionesCar">
    <w:name w:val="Opciones Car"/>
    <w:link w:val="Opciones"/>
    <w:rsid w:val="0076437B"/>
    <w:rPr>
      <w:rFonts w:ascii="Arial" w:eastAsia="Times New Roman" w:hAnsi="Arial" w:cs="Times New Roman"/>
      <w:sz w:val="24"/>
      <w:szCs w:val="32"/>
      <w:lang w:eastAsia="ar-SA"/>
    </w:rPr>
  </w:style>
  <w:style w:type="paragraph" w:customStyle="1" w:styleId="Seleccin">
    <w:name w:val="Selección"/>
    <w:basedOn w:val="Opciones"/>
    <w:link w:val="SeleccinCar"/>
    <w:qFormat/>
    <w:rsid w:val="0076437B"/>
    <w:pPr>
      <w:numPr>
        <w:ilvl w:val="2"/>
      </w:numPr>
    </w:pPr>
  </w:style>
  <w:style w:type="character" w:customStyle="1" w:styleId="SeleccinCar">
    <w:name w:val="Selección Car"/>
    <w:link w:val="Seleccin"/>
    <w:rsid w:val="0076437B"/>
    <w:rPr>
      <w:rFonts w:ascii="Arial" w:eastAsia="Times New Roman" w:hAnsi="Arial" w:cs="Times New Roman"/>
      <w:sz w:val="24"/>
      <w:szCs w:val="32"/>
      <w:lang w:eastAsia="ar-SA"/>
    </w:rPr>
  </w:style>
  <w:style w:type="paragraph" w:customStyle="1" w:styleId="EnunciadoPregunta">
    <w:name w:val="Enunciado Pregunta"/>
    <w:basedOn w:val="Sinespaciado"/>
    <w:link w:val="EnunciadoPreguntaCar"/>
    <w:qFormat/>
    <w:rsid w:val="0076437B"/>
    <w:pPr>
      <w:spacing w:before="120" w:after="120"/>
    </w:pPr>
    <w:rPr>
      <w:rFonts w:ascii="Arial" w:hAnsi="Arial"/>
      <w:sz w:val="24"/>
    </w:rPr>
  </w:style>
  <w:style w:type="character" w:customStyle="1" w:styleId="EnunciadoPreguntaCar">
    <w:name w:val="Enunciado Pregunta Car"/>
    <w:basedOn w:val="Fuentedeprrafopredeter"/>
    <w:link w:val="EnunciadoPregunta"/>
    <w:rsid w:val="0076437B"/>
    <w:rPr>
      <w:rFonts w:ascii="Arial" w:hAnsi="Arial"/>
      <w:sz w:val="24"/>
    </w:rPr>
  </w:style>
  <w:style w:type="paragraph" w:styleId="Sinespaciado">
    <w:name w:val="No Spacing"/>
    <w:uiPriority w:val="1"/>
    <w:qFormat/>
    <w:rsid w:val="0076437B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6E2A2D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1A4C3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s-CL" w:bidi="es-CL"/>
    </w:rPr>
  </w:style>
  <w:style w:type="table" w:customStyle="1" w:styleId="TableNormal">
    <w:name w:val="Table Normal"/>
    <w:uiPriority w:val="2"/>
    <w:semiHidden/>
    <w:qFormat/>
    <w:rsid w:val="001A4C3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neas">
    <w:name w:val="Lineas"/>
    <w:basedOn w:val="Normal"/>
    <w:link w:val="LineasCar"/>
    <w:qFormat/>
    <w:rsid w:val="000862FF"/>
    <w:pPr>
      <w:tabs>
        <w:tab w:val="left" w:pos="567"/>
        <w:tab w:val="left" w:leader="dot" w:pos="9498"/>
      </w:tabs>
      <w:suppressAutoHyphens/>
      <w:spacing w:before="240" w:after="120" w:line="480" w:lineRule="auto"/>
    </w:pPr>
    <w:rPr>
      <w:rFonts w:ascii="Arial" w:hAnsi="Arial" w:cs="Times New Roman"/>
      <w:sz w:val="20"/>
      <w:szCs w:val="32"/>
      <w:lang w:val="es-ES" w:eastAsia="ar-SA"/>
    </w:rPr>
  </w:style>
  <w:style w:type="character" w:customStyle="1" w:styleId="LineasCar">
    <w:name w:val="Lineas Car"/>
    <w:basedOn w:val="Fuentedeprrafopredeter"/>
    <w:link w:val="Lineas"/>
    <w:rsid w:val="000862FF"/>
    <w:rPr>
      <w:rFonts w:ascii="Arial" w:hAnsi="Arial" w:cs="Times New Roman"/>
      <w:sz w:val="20"/>
      <w:szCs w:val="32"/>
      <w:lang w:val="es-ES" w:eastAsia="ar-SA"/>
    </w:rPr>
  </w:style>
  <w:style w:type="table" w:styleId="Tablaconcuadrcula">
    <w:name w:val="Table Grid"/>
    <w:basedOn w:val="Tablanormal"/>
    <w:uiPriority w:val="39"/>
    <w:rsid w:val="0008036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Item">
    <w:name w:val="Título Item"/>
    <w:basedOn w:val="Normal"/>
    <w:next w:val="Normal"/>
    <w:link w:val="TtuloItemCar"/>
    <w:qFormat/>
    <w:rsid w:val="00A769BE"/>
    <w:pPr>
      <w:pageBreakBefore/>
      <w:tabs>
        <w:tab w:val="left" w:pos="426"/>
        <w:tab w:val="right" w:pos="10206"/>
      </w:tabs>
      <w:suppressAutoHyphens/>
      <w:spacing w:before="120" w:after="240" w:line="240" w:lineRule="auto"/>
    </w:pPr>
    <w:rPr>
      <w:rFonts w:ascii="Arial Black" w:eastAsia="Times New Roman" w:hAnsi="Arial Black" w:cs="Times New Roman"/>
      <w:caps/>
      <w:sz w:val="32"/>
      <w:szCs w:val="32"/>
      <w:lang w:eastAsia="ar-SA"/>
    </w:rPr>
  </w:style>
  <w:style w:type="character" w:customStyle="1" w:styleId="TtuloItemCar">
    <w:name w:val="Título Item Car"/>
    <w:basedOn w:val="Fuentedeprrafopredeter"/>
    <w:link w:val="TtuloItem"/>
    <w:rsid w:val="00A769BE"/>
    <w:rPr>
      <w:rFonts w:ascii="Arial Black" w:eastAsia="Times New Roman" w:hAnsi="Arial Black" w:cs="Times New Roman"/>
      <w:caps/>
      <w:sz w:val="32"/>
      <w:szCs w:val="32"/>
      <w:lang w:eastAsia="ar-SA"/>
    </w:rPr>
  </w:style>
  <w:style w:type="table" w:styleId="Tablanormal1">
    <w:name w:val="Plain Table 1"/>
    <w:basedOn w:val="Tablanormal"/>
    <w:uiPriority w:val="41"/>
    <w:rsid w:val="008019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4">
    <w:name w:val="Grid Table 4"/>
    <w:basedOn w:val="Tablanormal"/>
    <w:uiPriority w:val="49"/>
    <w:rsid w:val="00DE6F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ink/ink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5" Type="http://schemas.openxmlformats.org/officeDocument/2006/relationships/image" Target="media/image6.png"/><Relationship Id="rId4" Type="http://schemas.openxmlformats.org/officeDocument/2006/relationships/image" Target="media/image7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rmontero@colegiogermania.cl" TargetMode="External"/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rolan\Documents\Plantillas%20personalizadas%20de%20Office\Evaluaci&#243;n%20Escrita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1-17T16:19:51.8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0 246 1088,'7'-2'20048,"1"-1"-14509,-4 0-4528,2-8-992,1 1 0,0 0 0,0 1 0,0 0 1,2 0-1,-1 0 0,1 1 0,0 1 0,-1-1 0,2 1 0,0 1 0,0 0 1,1 0-1,21-7 0,-8 6-284,1 0 1,0 2-1,0 1 1,0 1-1,51 0 545,-75 4-313,-1-1 0,0 0 1,0 0-1,0 0 0,1 0 1,-1 0-1,0 0 0,0 0 1,1 0-1,-1 0 0,0 0 0,0 0 1,1 0-1,-1-1 0,0 1 1,0 0-1,0 0 0,1 0 1,-1 0-1,0 0 0,0 0 1,0 0-1,0-1 0,1 1 1,-1 0-1,0 0 0,0 0 0,0 0 1,0-1-1,0 1 0,1 0 1,-1 0-1,0 0 0,0-1 1,0 1-1,0 0 0,0 0 1,0-1-1,0 1 0,0 0 1,0 0-1,0 0 0,0-1 0,0 1 1,-1-4-810,0 0 1,0 0 0,0 0-1,-1 0 1,0 1-1,0-1 1,0 0 0,0 1-1,0 0 1,-4-5-1,-19-23-7895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CF907-8E11-435A-A81B-7E5114256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Evaluación Escrita.dotx</Template>
  <TotalTime>28</TotalTime>
  <Pages>6</Pages>
  <Words>813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SOLUCIONES</vt:lpstr>
    </vt:vector>
  </TitlesOfParts>
  <Company/>
  <LinksUpToDate>false</LinksUpToDate>
  <CharactersWithSpaces>5275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SOLUCIONES</dc:title>
  <dc:subject>QUIMICA</dc:subject>
  <dc:creator>Rolando E. Montero A.</dc:creator>
  <cp:keywords/>
  <dc:description/>
  <cp:lastModifiedBy>Inpector General</cp:lastModifiedBy>
  <cp:revision>5</cp:revision>
  <cp:lastPrinted>2022-11-02T00:41:00Z</cp:lastPrinted>
  <dcterms:created xsi:type="dcterms:W3CDTF">2022-11-21T14:30:00Z</dcterms:created>
  <dcterms:modified xsi:type="dcterms:W3CDTF">2022-11-22T14:49:00Z</dcterms:modified>
  <cp:category>I MEDIO</cp:category>
</cp:coreProperties>
</file>