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87AB0" w14:textId="77777777" w:rsidR="002A5AD5" w:rsidRDefault="002A5AD5" w:rsidP="002A5AD5">
      <w:pPr>
        <w:tabs>
          <w:tab w:val="left" w:pos="851"/>
          <w:tab w:val="left" w:leader="dot" w:pos="5670"/>
          <w:tab w:val="left" w:pos="6237"/>
          <w:tab w:val="left" w:pos="6946"/>
          <w:tab w:val="left" w:leader="dot" w:pos="7371"/>
          <w:tab w:val="left" w:pos="7938"/>
          <w:tab w:val="left" w:pos="8647"/>
          <w:tab w:val="left" w:leader="dot" w:pos="10206"/>
        </w:tabs>
      </w:pPr>
      <w:bookmarkStart w:id="0" w:name="_Hlk489344592"/>
      <w:bookmarkEnd w:id="0"/>
      <w:proofErr w:type="gramStart"/>
      <w:r>
        <w:t>Nombre :</w:t>
      </w:r>
      <w:proofErr w:type="gramEnd"/>
      <w:r>
        <w:tab/>
      </w:r>
      <w:r>
        <w:tab/>
      </w:r>
      <w:r>
        <w:tab/>
        <w:t>Curso:</w:t>
      </w:r>
      <w:r>
        <w:tab/>
      </w:r>
      <w:r>
        <w:tab/>
      </w:r>
      <w:r>
        <w:tab/>
        <w:t>Fecha:</w:t>
      </w:r>
      <w:r>
        <w:tab/>
      </w:r>
      <w:r>
        <w:tab/>
      </w:r>
    </w:p>
    <w:p w14:paraId="2667A8ED" w14:textId="450E048F" w:rsidR="00357E31" w:rsidRDefault="009F651C" w:rsidP="00980304">
      <w:pPr>
        <w:pStyle w:val="Ttulo2"/>
        <w:spacing w:before="120" w:line="240" w:lineRule="auto"/>
        <w:jc w:val="center"/>
      </w:pPr>
      <w:r>
        <w:t>ALGORITMOS</w:t>
      </w:r>
      <w:r w:rsidR="00205107">
        <w:t xml:space="preserve"> III</w:t>
      </w:r>
    </w:p>
    <w:tbl>
      <w:tblPr>
        <w:tblW w:w="10545" w:type="dxa"/>
        <w:tblInd w:w="55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9140"/>
      </w:tblGrid>
      <w:tr w:rsidR="00357E31" w:rsidRPr="00606D4C" w14:paraId="07614D84" w14:textId="77777777" w:rsidTr="00FC3659">
        <w:tc>
          <w:tcPr>
            <w:tcW w:w="1405" w:type="dxa"/>
          </w:tcPr>
          <w:p w14:paraId="71C850A8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Objetivos</w:t>
            </w:r>
          </w:p>
        </w:tc>
        <w:tc>
          <w:tcPr>
            <w:tcW w:w="9140" w:type="dxa"/>
          </w:tcPr>
          <w:p w14:paraId="2CCB1E97" w14:textId="5D021E48" w:rsidR="00357E31" w:rsidRPr="008508BC" w:rsidRDefault="00FC3659" w:rsidP="009F651C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 w:rsidRPr="00FC3659">
              <w:rPr>
                <w:rFonts w:ascii="Calibri" w:hAnsi="Calibri"/>
                <w:sz w:val="20"/>
              </w:rPr>
              <w:t xml:space="preserve">Utiliza </w:t>
            </w:r>
            <w:r w:rsidR="009F651C">
              <w:rPr>
                <w:rFonts w:ascii="Calibri" w:hAnsi="Calibri"/>
                <w:sz w:val="20"/>
              </w:rPr>
              <w:t xml:space="preserve">algoritmos </w:t>
            </w:r>
            <w:r w:rsidR="00014230">
              <w:rPr>
                <w:rFonts w:ascii="Calibri" w:hAnsi="Calibri"/>
                <w:sz w:val="20"/>
              </w:rPr>
              <w:t xml:space="preserve">subprocesos </w:t>
            </w:r>
            <w:r w:rsidR="009F651C">
              <w:rPr>
                <w:rFonts w:ascii="Calibri" w:hAnsi="Calibri"/>
                <w:sz w:val="20"/>
              </w:rPr>
              <w:t>de resolución de problemas</w:t>
            </w:r>
            <w:r w:rsidRPr="00FC3659">
              <w:rPr>
                <w:rFonts w:ascii="Calibri" w:hAnsi="Calibri"/>
                <w:sz w:val="20"/>
              </w:rPr>
              <w:t>.</w:t>
            </w:r>
          </w:p>
        </w:tc>
      </w:tr>
      <w:tr w:rsidR="00357E31" w:rsidRPr="00606D4C" w14:paraId="4D04FB2B" w14:textId="77777777" w:rsidTr="00FC3659">
        <w:tc>
          <w:tcPr>
            <w:tcW w:w="1405" w:type="dxa"/>
          </w:tcPr>
          <w:p w14:paraId="3AE77F72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Contenidos</w:t>
            </w:r>
          </w:p>
        </w:tc>
        <w:tc>
          <w:tcPr>
            <w:tcW w:w="9140" w:type="dxa"/>
          </w:tcPr>
          <w:p w14:paraId="5E10FE9F" w14:textId="0E14A3CB" w:rsidR="00357E31" w:rsidRPr="008508BC" w:rsidRDefault="00205107" w:rsidP="00FC3659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Algoritmos III</w:t>
            </w:r>
          </w:p>
        </w:tc>
      </w:tr>
      <w:tr w:rsidR="00357E31" w:rsidRPr="00606D4C" w14:paraId="029FF217" w14:textId="77777777" w:rsidTr="00FC3659">
        <w:tc>
          <w:tcPr>
            <w:tcW w:w="1405" w:type="dxa"/>
          </w:tcPr>
          <w:p w14:paraId="53247F8E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Habilidades</w:t>
            </w:r>
          </w:p>
        </w:tc>
        <w:tc>
          <w:tcPr>
            <w:tcW w:w="9140" w:type="dxa"/>
          </w:tcPr>
          <w:p w14:paraId="3A3E49BF" w14:textId="51CA83C0" w:rsidR="00357E31" w:rsidRPr="008508BC" w:rsidRDefault="00C25436" w:rsidP="00307C44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 w:rsidRPr="008508BC">
              <w:rPr>
                <w:rFonts w:ascii="Calibri" w:hAnsi="Calibri"/>
                <w:sz w:val="20"/>
              </w:rPr>
              <w:t>Aplicación</w:t>
            </w:r>
            <w:r w:rsidR="00357E31" w:rsidRPr="008508BC">
              <w:rPr>
                <w:rFonts w:ascii="Calibri" w:hAnsi="Calibri"/>
                <w:sz w:val="20"/>
              </w:rPr>
              <w:t xml:space="preserve"> – Análisis </w:t>
            </w:r>
            <w:r w:rsidR="00014230">
              <w:rPr>
                <w:rFonts w:ascii="Calibri" w:hAnsi="Calibri"/>
                <w:sz w:val="20"/>
              </w:rPr>
              <w:t>– Evaluar y crear</w:t>
            </w:r>
          </w:p>
        </w:tc>
      </w:tr>
      <w:tr w:rsidR="00357E31" w:rsidRPr="00606D4C" w14:paraId="3D538E4A" w14:textId="77777777" w:rsidTr="00FC3659">
        <w:tc>
          <w:tcPr>
            <w:tcW w:w="1405" w:type="dxa"/>
          </w:tcPr>
          <w:p w14:paraId="4D171DB1" w14:textId="77777777" w:rsidR="00357E31" w:rsidRPr="002A5AD5" w:rsidRDefault="00C25436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b/>
                <w:sz w:val="20"/>
                <w:szCs w:val="21"/>
              </w:rPr>
            </w:pPr>
            <w:r w:rsidRPr="002A5AD5">
              <w:rPr>
                <w:rFonts w:ascii="Calibri" w:hAnsi="Calibri"/>
                <w:b/>
                <w:sz w:val="20"/>
                <w:szCs w:val="21"/>
              </w:rPr>
              <w:t>Instrucciones</w:t>
            </w:r>
          </w:p>
        </w:tc>
        <w:tc>
          <w:tcPr>
            <w:tcW w:w="9140" w:type="dxa"/>
          </w:tcPr>
          <w:p w14:paraId="1117D450" w14:textId="317F595C" w:rsidR="00014230" w:rsidRDefault="00014230" w:rsidP="00CC6AA8">
            <w:pPr>
              <w:pStyle w:val="Contenidodelatabla"/>
              <w:numPr>
                <w:ilvl w:val="0"/>
                <w:numId w:val="17"/>
              </w:numPr>
              <w:snapToGrid w:val="0"/>
              <w:ind w:left="525" w:hanging="1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Utilice algoritmos recursivos para tareas de ejecuciones repetitivas.</w:t>
            </w:r>
          </w:p>
          <w:p w14:paraId="4A266092" w14:textId="7D93F4A9" w:rsidR="0043793A" w:rsidRPr="00CC6AA8" w:rsidRDefault="00C91743" w:rsidP="00CC6AA8">
            <w:pPr>
              <w:pStyle w:val="Contenidodelatabla"/>
              <w:numPr>
                <w:ilvl w:val="0"/>
                <w:numId w:val="17"/>
              </w:numPr>
              <w:snapToGrid w:val="0"/>
              <w:ind w:left="525" w:hanging="1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Utilice el PS</w:t>
            </w:r>
            <w:r w:rsidR="00014230"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z w:val="20"/>
              </w:rPr>
              <w:t>Int para generar los DFE</w:t>
            </w:r>
          </w:p>
        </w:tc>
      </w:tr>
    </w:tbl>
    <w:p w14:paraId="7CAD6FE8" w14:textId="34594E29" w:rsidR="007A2435" w:rsidRDefault="00CC6AA8" w:rsidP="00CC6AA8">
      <w:pPr>
        <w:pStyle w:val="Ttulo2"/>
        <w:rPr>
          <w:lang w:val="es-CL"/>
        </w:rPr>
      </w:pPr>
      <w:r>
        <w:rPr>
          <w:lang w:val="es-CL"/>
        </w:rPr>
        <w:t xml:space="preserve"> Diagrama de Flujo Estructurado</w:t>
      </w:r>
      <w:r w:rsidR="007A2435">
        <w:rPr>
          <w:lang w:val="es-CL"/>
        </w:rPr>
        <w:t xml:space="preserve"> de Triangulo de Pasca</w:t>
      </w:r>
      <w:r w:rsidR="00924C24">
        <w:rPr>
          <w:lang w:val="es-CL"/>
        </w:rPr>
        <w:t>l</w:t>
      </w:r>
      <w:r w:rsidR="007A2435">
        <w:rPr>
          <w:lang w:val="es-CL"/>
        </w:rPr>
        <w:t>.</w:t>
      </w:r>
    </w:p>
    <w:p w14:paraId="65F1E177" w14:textId="1F9BCEA4" w:rsidR="007A2435" w:rsidRDefault="00CC6AA8" w:rsidP="007A2435">
      <w:pPr>
        <w:rPr>
          <w:lang w:val="es-CL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2465FB" wp14:editId="23295E4E">
                <wp:simplePos x="0" y="0"/>
                <wp:positionH relativeFrom="column">
                  <wp:posOffset>3002669</wp:posOffset>
                </wp:positionH>
                <wp:positionV relativeFrom="paragraph">
                  <wp:posOffset>293465</wp:posOffset>
                </wp:positionV>
                <wp:extent cx="382137" cy="2207809"/>
                <wp:effectExtent l="38100" t="95250" r="0" b="97790"/>
                <wp:wrapNone/>
                <wp:docPr id="9" name="Conector: angul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137" cy="2207809"/>
                        </a:xfrm>
                        <a:prstGeom prst="bentConnector3">
                          <a:avLst>
                            <a:gd name="adj1" fmla="val 51364"/>
                          </a:avLst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EEC1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9" o:spid="_x0000_s1026" type="#_x0000_t34" style="position:absolute;margin-left:236.45pt;margin-top:23.1pt;width:30.1pt;height:173.8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" adj="11095" strokecolor="#7f7f7f [1612]" strokeweight="2.25pt">
                <v:stroke startarrow="block" endarrow="block"/>
              </v:shap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6B866CF6" wp14:editId="63994849">
            <wp:simplePos x="0" y="0"/>
            <wp:positionH relativeFrom="margin">
              <wp:posOffset>3389308</wp:posOffset>
            </wp:positionH>
            <wp:positionV relativeFrom="paragraph">
              <wp:posOffset>118745</wp:posOffset>
            </wp:positionV>
            <wp:extent cx="3320003" cy="1266825"/>
            <wp:effectExtent l="0" t="0" r="0" b="0"/>
            <wp:wrapNone/>
            <wp:docPr id="6" name="Imagen 6" descr="C:\Users\Rolando\AppData\Local\Microsoft\Windows\INetCache\Content.Word\Combinator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lando\AppData\Local\Microsoft\Windows\INetCache\Content.Word\Combinatori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003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9DF24" w14:textId="6865AC9C" w:rsidR="007A2435" w:rsidRDefault="007A2435" w:rsidP="007A2435">
      <w:pPr>
        <w:rPr>
          <w:lang w:val="es-CL"/>
        </w:rPr>
      </w:pPr>
    </w:p>
    <w:p w14:paraId="5B3759F7" w14:textId="38E228C0" w:rsidR="008A246B" w:rsidRDefault="00CC6AA8" w:rsidP="007A2435">
      <w:pPr>
        <w:rPr>
          <w:lang w:val="es-CL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E814B7" wp14:editId="51F0A9CB">
                <wp:simplePos x="0" y="0"/>
                <wp:positionH relativeFrom="column">
                  <wp:posOffset>6535733</wp:posOffset>
                </wp:positionH>
                <wp:positionV relativeFrom="paragraph">
                  <wp:posOffset>193040</wp:posOffset>
                </wp:positionV>
                <wp:extent cx="152779" cy="1132205"/>
                <wp:effectExtent l="38100" t="95250" r="285750" b="106045"/>
                <wp:wrapNone/>
                <wp:docPr id="11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779" cy="1132205"/>
                        </a:xfrm>
                        <a:prstGeom prst="bentConnector3">
                          <a:avLst>
                            <a:gd name="adj1" fmla="val 270669"/>
                          </a:avLst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27555" id="Conector: angular 11" o:spid="_x0000_s1026" type="#_x0000_t34" style="position:absolute;margin-left:514.6pt;margin-top:15.2pt;width:12.05pt;height:89.1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" adj="58465" strokecolor="#7f7f7f [1612]" strokeweight="2.25pt">
                <v:stroke startarrow="block" endarrow="block"/>
              </v:shape>
            </w:pict>
          </mc:Fallback>
        </mc:AlternateContent>
      </w:r>
    </w:p>
    <w:p w14:paraId="74F523C1" w14:textId="4ED37C10" w:rsidR="00CC6AA8" w:rsidRDefault="00CC6AA8" w:rsidP="00CC6AA8">
      <w:pPr>
        <w:rPr>
          <w:b/>
          <w:u w:val="single"/>
          <w:lang w:val="es-CL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1C66C5E4" wp14:editId="171F24FA">
            <wp:simplePos x="0" y="0"/>
            <wp:positionH relativeFrom="column">
              <wp:posOffset>3943663</wp:posOffset>
            </wp:positionH>
            <wp:positionV relativeFrom="paragraph">
              <wp:posOffset>868045</wp:posOffset>
            </wp:positionV>
            <wp:extent cx="2623185" cy="1866900"/>
            <wp:effectExtent l="0" t="0" r="571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binatori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790CF2B" wp14:editId="5A87670D">
            <wp:simplePos x="0" y="0"/>
            <wp:positionH relativeFrom="margin">
              <wp:posOffset>-66675</wp:posOffset>
            </wp:positionH>
            <wp:positionV relativeFrom="paragraph">
              <wp:posOffset>408807</wp:posOffset>
            </wp:positionV>
            <wp:extent cx="3076575" cy="1922780"/>
            <wp:effectExtent l="0" t="0" r="9525" b="127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iangulo de Pasca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9AC90" w14:textId="77777777" w:rsidR="00CC6AA8" w:rsidRDefault="00CC6AA8" w:rsidP="00CC6AA8">
      <w:pPr>
        <w:rPr>
          <w:b/>
          <w:u w:val="single"/>
          <w:lang w:val="es-CL"/>
        </w:rPr>
      </w:pPr>
    </w:p>
    <w:p w14:paraId="7B995E9B" w14:textId="77777777" w:rsidR="00014230" w:rsidRDefault="00014230" w:rsidP="00014230">
      <w:pPr>
        <w:pStyle w:val="Sinespaciado"/>
        <w:tabs>
          <w:tab w:val="left" w:pos="567"/>
        </w:tabs>
        <w:rPr>
          <w:b/>
          <w:u w:val="single"/>
          <w:lang w:val="es-CL"/>
        </w:rPr>
      </w:pPr>
    </w:p>
    <w:p w14:paraId="55DB9F84" w14:textId="78871A5E" w:rsidR="00014230" w:rsidRDefault="00014230" w:rsidP="00014230">
      <w:pPr>
        <w:pStyle w:val="Sinespaciado"/>
        <w:tabs>
          <w:tab w:val="left" w:pos="567"/>
        </w:tabs>
        <w:rPr>
          <w:lang w:val="es-CL"/>
        </w:rPr>
      </w:pPr>
      <w:r>
        <w:rPr>
          <w:lang w:val="es-CL"/>
        </w:rPr>
        <w:tab/>
        <w:t xml:space="preserve">El propósito de este trabajo es utilizar sus conocimientos en el recurso de funciones. </w:t>
      </w:r>
    </w:p>
    <w:p w14:paraId="720B9084" w14:textId="77777777" w:rsidR="00014230" w:rsidRDefault="00014230" w:rsidP="00014230">
      <w:pPr>
        <w:pStyle w:val="Sinespaciado"/>
        <w:tabs>
          <w:tab w:val="left" w:pos="567"/>
        </w:tabs>
        <w:rPr>
          <w:lang w:val="es-CL"/>
        </w:rPr>
      </w:pPr>
    </w:p>
    <w:p w14:paraId="09F43380" w14:textId="053E8702" w:rsidR="00014230" w:rsidRDefault="00014230" w:rsidP="00014230">
      <w:pPr>
        <w:ind w:left="1418" w:hanging="1418"/>
        <w:jc w:val="both"/>
        <w:rPr>
          <w:rFonts w:cstheme="minorHAnsi"/>
          <w:bCs/>
          <w:color w:val="1C1C1C"/>
          <w:lang w:val="es-CL"/>
        </w:rPr>
      </w:pPr>
      <w:r w:rsidRPr="00C91743">
        <w:rPr>
          <w:b/>
          <w:u w:val="single"/>
          <w:lang w:val="es-CL"/>
        </w:rPr>
        <w:t>PROBLEMA #</w:t>
      </w:r>
      <w:r>
        <w:rPr>
          <w:b/>
          <w:u w:val="single"/>
          <w:lang w:val="es-CL"/>
        </w:rPr>
        <w:t>1</w:t>
      </w:r>
      <w:r>
        <w:rPr>
          <w:lang w:val="es-CL"/>
        </w:rPr>
        <w:t xml:space="preserve">: Se </w:t>
      </w:r>
      <w:r w:rsidRPr="00014230">
        <w:rPr>
          <w:rFonts w:ascii="Arial" w:hAnsi="Arial" w:cs="Arial"/>
          <w:b/>
          <w:bCs/>
          <w:color w:val="1C1C1C"/>
          <w:lang w:val="es-CL"/>
        </w:rPr>
        <w:t xml:space="preserve">X ~ </w:t>
      </w:r>
      <w:proofErr w:type="gramStart"/>
      <w:r w:rsidRPr="00014230">
        <w:rPr>
          <w:rFonts w:ascii="Arial" w:hAnsi="Arial" w:cs="Arial"/>
          <w:b/>
          <w:bCs/>
          <w:color w:val="1C1C1C"/>
          <w:lang w:val="es-CL"/>
        </w:rPr>
        <w:t>B(</w:t>
      </w:r>
      <w:proofErr w:type="gramEnd"/>
      <w:r w:rsidRPr="00014230">
        <w:rPr>
          <w:rFonts w:ascii="Arial" w:hAnsi="Arial" w:cs="Arial"/>
          <w:b/>
          <w:bCs/>
          <w:color w:val="1C1C1C"/>
          <w:lang w:val="es-CL"/>
        </w:rPr>
        <w:t>n, p)</w:t>
      </w:r>
      <w:r>
        <w:rPr>
          <w:rFonts w:cstheme="minorHAnsi"/>
          <w:bCs/>
          <w:color w:val="1C1C1C"/>
          <w:lang w:val="es-CL"/>
        </w:rPr>
        <w:t xml:space="preserve"> una distribución binomial del tipo de </w:t>
      </w:r>
      <w:proofErr w:type="spellStart"/>
      <w:r>
        <w:rPr>
          <w:rFonts w:cstheme="minorHAnsi"/>
          <w:bCs/>
          <w:color w:val="1C1C1C"/>
          <w:lang w:val="es-CL"/>
        </w:rPr>
        <w:t>Bernulli</w:t>
      </w:r>
      <w:proofErr w:type="spellEnd"/>
      <w:r>
        <w:rPr>
          <w:rFonts w:cstheme="minorHAnsi"/>
          <w:bCs/>
          <w:color w:val="1C1C1C"/>
          <w:lang w:val="es-CL"/>
        </w:rPr>
        <w:t>.</w:t>
      </w:r>
      <w:r w:rsidRPr="00014230">
        <w:t xml:space="preserve"> </w:t>
      </w:r>
      <w:r w:rsidRPr="00014230">
        <w:rPr>
          <w:rFonts w:cstheme="minorHAnsi"/>
          <w:bCs/>
          <w:color w:val="1C1C1C"/>
          <w:lang w:val="es-CL"/>
        </w:rPr>
        <w:t xml:space="preserve">Si se define la variable aleatoria </w:t>
      </w:r>
      <w:r w:rsidRPr="00014230">
        <w:rPr>
          <w:rFonts w:cstheme="minorHAnsi"/>
          <w:b/>
          <w:bCs/>
          <w:color w:val="1C1C1C"/>
          <w:lang w:val="es-CL"/>
        </w:rPr>
        <w:t>X</w:t>
      </w:r>
      <w:r w:rsidRPr="00014230">
        <w:rPr>
          <w:rFonts w:cstheme="minorHAnsi"/>
          <w:bCs/>
          <w:color w:val="1C1C1C"/>
          <w:lang w:val="es-CL"/>
        </w:rPr>
        <w:t xml:space="preserve"> como el número de éxitos en </w:t>
      </w:r>
      <w:r w:rsidRPr="00014230">
        <w:rPr>
          <w:rFonts w:cstheme="minorHAnsi"/>
          <w:b/>
          <w:bCs/>
          <w:color w:val="1C1C1C"/>
          <w:lang w:val="es-CL"/>
        </w:rPr>
        <w:t>n</w:t>
      </w:r>
      <w:r>
        <w:rPr>
          <w:rFonts w:cstheme="minorHAnsi"/>
          <w:bCs/>
          <w:color w:val="1C1C1C"/>
          <w:lang w:val="es-CL"/>
        </w:rPr>
        <w:t xml:space="preserve"> </w:t>
      </w:r>
      <w:r w:rsidRPr="00014230">
        <w:rPr>
          <w:rFonts w:cstheme="minorHAnsi"/>
          <w:bCs/>
          <w:color w:val="1C1C1C"/>
          <w:lang w:val="es-CL"/>
        </w:rPr>
        <w:t>repeticiones de un experimento del tipo Bernoulli con una probabilidad</w:t>
      </w:r>
      <w:r>
        <w:rPr>
          <w:rFonts w:cstheme="minorHAnsi"/>
          <w:bCs/>
          <w:color w:val="1C1C1C"/>
          <w:lang w:val="es-CL"/>
        </w:rPr>
        <w:t xml:space="preserve"> </w:t>
      </w:r>
      <w:r w:rsidRPr="00014230">
        <w:rPr>
          <w:rFonts w:cstheme="minorHAnsi"/>
          <w:bCs/>
          <w:color w:val="1C1C1C"/>
          <w:lang w:val="es-CL"/>
        </w:rPr>
        <w:t xml:space="preserve">constante de éxito </w:t>
      </w:r>
      <w:r w:rsidRPr="00014230">
        <w:rPr>
          <w:rFonts w:cstheme="minorHAnsi"/>
          <w:b/>
          <w:bCs/>
          <w:color w:val="1C1C1C"/>
          <w:lang w:val="es-CL"/>
        </w:rPr>
        <w:t>p</w:t>
      </w:r>
      <w:r w:rsidRPr="00014230">
        <w:rPr>
          <w:rFonts w:cstheme="minorHAnsi"/>
          <w:bCs/>
          <w:color w:val="1C1C1C"/>
          <w:lang w:val="es-CL"/>
        </w:rPr>
        <w:t>, con el resultado de cada repetición independiente de</w:t>
      </w:r>
      <w:r>
        <w:rPr>
          <w:rFonts w:cstheme="minorHAnsi"/>
          <w:bCs/>
          <w:color w:val="1C1C1C"/>
          <w:lang w:val="es-CL"/>
        </w:rPr>
        <w:t xml:space="preserve"> </w:t>
      </w:r>
      <w:r w:rsidRPr="00014230">
        <w:rPr>
          <w:rFonts w:cstheme="minorHAnsi"/>
          <w:bCs/>
          <w:color w:val="1C1C1C"/>
          <w:lang w:val="es-CL"/>
        </w:rPr>
        <w:t>los anteriores, se dice que X sigue una distribución binomial de parámetros</w:t>
      </w:r>
      <w:r>
        <w:rPr>
          <w:rFonts w:cstheme="minorHAnsi"/>
          <w:bCs/>
          <w:color w:val="1C1C1C"/>
          <w:lang w:val="es-CL"/>
        </w:rPr>
        <w:t xml:space="preserve"> </w:t>
      </w:r>
      <w:r w:rsidRPr="00014230">
        <w:rPr>
          <w:rFonts w:cstheme="minorHAnsi"/>
          <w:b/>
          <w:bCs/>
          <w:color w:val="1C1C1C"/>
          <w:lang w:val="es-CL"/>
        </w:rPr>
        <w:t>n</w:t>
      </w:r>
      <w:r w:rsidRPr="00014230">
        <w:rPr>
          <w:rFonts w:cstheme="minorHAnsi"/>
          <w:bCs/>
          <w:color w:val="1C1C1C"/>
          <w:lang w:val="es-CL"/>
        </w:rPr>
        <w:t xml:space="preserve"> y </w:t>
      </w:r>
      <w:r w:rsidRPr="00014230">
        <w:rPr>
          <w:rFonts w:cstheme="minorHAnsi"/>
          <w:b/>
          <w:bCs/>
          <w:color w:val="1C1C1C"/>
          <w:lang w:val="es-CL"/>
        </w:rPr>
        <w:t>p</w:t>
      </w:r>
      <w:r>
        <w:rPr>
          <w:rFonts w:cstheme="minorHAnsi"/>
          <w:bCs/>
          <w:color w:val="1C1C1C"/>
          <w:lang w:val="es-CL"/>
        </w:rPr>
        <w:t>.</w:t>
      </w:r>
    </w:p>
    <w:p w14:paraId="4ACE16E4" w14:textId="1F306A04" w:rsidR="00014230" w:rsidRPr="00014230" w:rsidRDefault="00014230" w:rsidP="00014230">
      <w:pPr>
        <w:ind w:left="1418" w:hanging="1418"/>
        <w:jc w:val="both"/>
        <w:rPr>
          <w:rFonts w:cstheme="minorHAnsi"/>
          <w:lang w:val="es-CL"/>
        </w:rPr>
      </w:pPr>
      <w:r>
        <w:rPr>
          <w:rFonts w:cstheme="minorHAnsi"/>
          <w:lang w:val="es-CL"/>
        </w:rPr>
        <w:t>L</w:t>
      </w:r>
      <w:r w:rsidRPr="00014230">
        <w:rPr>
          <w:rFonts w:cstheme="minorHAnsi"/>
          <w:lang w:val="es-CL"/>
        </w:rPr>
        <w:t>a función de probabilidad binomial</w:t>
      </w:r>
      <w:r>
        <w:rPr>
          <w:rFonts w:cstheme="minorHAnsi"/>
          <w:lang w:val="es-CL"/>
        </w:rPr>
        <w:t xml:space="preserve"> se </w:t>
      </w:r>
      <w:proofErr w:type="gramStart"/>
      <w:r>
        <w:rPr>
          <w:rFonts w:cstheme="minorHAnsi"/>
          <w:lang w:val="es-CL"/>
        </w:rPr>
        <w:t>calcula :</w:t>
      </w:r>
      <w:proofErr w:type="gramEnd"/>
      <w:r>
        <w:rPr>
          <w:rFonts w:cstheme="minorHAnsi"/>
          <w:lang w:val="es-CL"/>
        </w:rPr>
        <w:t xml:space="preserve"> </w:t>
      </w:r>
      <m:oMath>
        <m:r>
          <w:rPr>
            <w:rFonts w:ascii="Cambria Math" w:hAnsi="Cambria Math" w:cstheme="minorHAnsi"/>
            <w:lang w:val="es-CL"/>
          </w:rPr>
          <m:t>f(x) = P(X=x)=</m:t>
        </m:r>
        <m:r>
          <w:rPr>
            <w:rFonts w:ascii="Cambria Math" w:hAnsi="Cambria Math" w:cstheme="minorHAnsi"/>
            <w:lang w:val="es-CL"/>
          </w:rPr>
          <m:t xml:space="preserve">(■(n@x)) p^x </m:t>
        </m:r>
        <m:r>
          <w:rPr>
            <w:rFonts w:ascii="Cambria Math" w:eastAsia="Cambria Math" w:hAnsi="Cambria Math" w:cs="Cambria Math" w:hint="eastAsia"/>
            <w:lang w:val="es-CL"/>
          </w:rPr>
          <m:t>〖</m:t>
        </m:r>
        <m:r>
          <w:rPr>
            <w:rFonts w:ascii="Cambria Math" w:hAnsi="Cambria Math" w:cstheme="minorHAnsi"/>
            <w:lang w:val="es-CL"/>
          </w:rPr>
          <m:t>(1-p)</m:t>
        </m:r>
        <m:r>
          <w:rPr>
            <w:rFonts w:ascii="Cambria Math" w:eastAsia="Cambria Math" w:hAnsi="Cambria Math" w:cs="Cambria Math" w:hint="eastAsia"/>
            <w:lang w:val="es-CL"/>
          </w:rPr>
          <m:t>〗</m:t>
        </m:r>
        <m:r>
          <w:rPr>
            <w:rFonts w:ascii="Cambria Math" w:hAnsi="Cambria Math" w:cstheme="minorHAnsi"/>
            <w:lang w:val="es-CL"/>
          </w:rPr>
          <m:t>^(n-x)</m:t>
        </m:r>
      </m:oMath>
    </w:p>
    <w:p w14:paraId="23AAE326" w14:textId="77777777" w:rsidR="00014230" w:rsidRDefault="00014230" w:rsidP="00014230">
      <w:pPr>
        <w:rPr>
          <w:b/>
          <w:u w:val="single"/>
          <w:lang w:val="es-CL"/>
        </w:rPr>
      </w:pPr>
    </w:p>
    <w:p w14:paraId="6D1960B7" w14:textId="15453956" w:rsidR="006A6BBC" w:rsidRDefault="006A6BBC" w:rsidP="006A6BBC">
      <w:pPr>
        <w:pStyle w:val="Sinespaciado"/>
        <w:tabs>
          <w:tab w:val="left" w:pos="567"/>
        </w:tabs>
        <w:rPr>
          <w:lang w:val="es-CL"/>
        </w:rPr>
      </w:pPr>
    </w:p>
    <w:p w14:paraId="09080FC2" w14:textId="5F33C584" w:rsidR="00C91743" w:rsidRDefault="00C91743" w:rsidP="006A6BBC">
      <w:pPr>
        <w:pStyle w:val="Sinespaciado"/>
        <w:tabs>
          <w:tab w:val="left" w:pos="567"/>
        </w:tabs>
        <w:rPr>
          <w:lang w:val="es-CL"/>
        </w:rPr>
      </w:pPr>
    </w:p>
    <w:p w14:paraId="1D1E9C7C" w14:textId="77777777" w:rsidR="00CC6AA8" w:rsidRDefault="00CC6AA8">
      <w:pPr>
        <w:rPr>
          <w:b/>
          <w:u w:val="single"/>
          <w:lang w:val="es-CL"/>
        </w:rPr>
      </w:pPr>
      <w:r>
        <w:rPr>
          <w:b/>
          <w:u w:val="single"/>
          <w:lang w:val="es-CL"/>
        </w:rPr>
        <w:br w:type="page"/>
      </w:r>
    </w:p>
    <w:p w14:paraId="29D7A13D" w14:textId="36D61277" w:rsidR="00CC15EE" w:rsidRPr="00C91743" w:rsidRDefault="00CC15EE" w:rsidP="00CC15EE">
      <w:pPr>
        <w:rPr>
          <w:b/>
          <w:u w:val="single"/>
          <w:lang w:val="es-CL"/>
        </w:rPr>
      </w:pPr>
      <w:r w:rsidRPr="00C91743">
        <w:rPr>
          <w:b/>
          <w:u w:val="single"/>
          <w:lang w:val="es-CL"/>
        </w:rPr>
        <w:lastRenderedPageBreak/>
        <w:t>PROBLEMA #</w:t>
      </w:r>
      <w:r w:rsidR="00043B68">
        <w:rPr>
          <w:b/>
          <w:u w:val="single"/>
          <w:lang w:val="es-CL"/>
        </w:rPr>
        <w:t>2</w:t>
      </w:r>
    </w:p>
    <w:p w14:paraId="50515755" w14:textId="77777777" w:rsidR="00CC15EE" w:rsidRDefault="00CC15EE" w:rsidP="00CC15EE">
      <w:pPr>
        <w:pStyle w:val="Sinespaciado"/>
        <w:tabs>
          <w:tab w:val="left" w:pos="567"/>
        </w:tabs>
        <w:rPr>
          <w:lang w:val="es-CL"/>
        </w:rPr>
      </w:pPr>
      <w:r>
        <w:rPr>
          <w:lang w:val="es-CL"/>
        </w:rPr>
        <w:tab/>
        <w:t>Para ello debe realizar un programa que calcule y escriba el binomio de Newton según:</w:t>
      </w:r>
    </w:p>
    <w:p w14:paraId="5B903E3B" w14:textId="77777777" w:rsidR="00CC15EE" w:rsidRDefault="00CC15EE" w:rsidP="00CC15EE">
      <w:pPr>
        <w:pStyle w:val="Sinespaciado"/>
        <w:tabs>
          <w:tab w:val="left" w:pos="567"/>
        </w:tabs>
        <w:jc w:val="center"/>
        <w:rPr>
          <w:lang w:val="es-CL"/>
        </w:rPr>
      </w:pPr>
      <w:r>
        <w:rPr>
          <w:noProof/>
          <w:lang w:val="en-US" w:eastAsia="en-US"/>
        </w:rPr>
        <w:drawing>
          <wp:inline distT="0" distB="0" distL="0" distR="0" wp14:anchorId="4EF78215" wp14:editId="0846460F">
            <wp:extent cx="2724197" cy="827143"/>
            <wp:effectExtent l="0" t="0" r="0" b="0"/>
            <wp:docPr id="3" name="Imagen 3" descr="http://sauce.pntic.mec.es/rmarti9/imagenes/binewto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auce.pntic.mec.es/rmarti9/imagenes/binewton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36" cy="829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E977" w14:textId="47B03BEB" w:rsidR="00CC6AA8" w:rsidRDefault="00CC15EE" w:rsidP="00CC15EE">
      <w:pPr>
        <w:rPr>
          <w:lang w:val="es-CL"/>
        </w:rPr>
      </w:pPr>
      <w:r>
        <w:rPr>
          <w:lang w:val="es-CL"/>
        </w:rPr>
        <w:tab/>
        <w:t>Elabora el algoritmo, el Diagrama de Flujo Estructurado</w:t>
      </w:r>
    </w:p>
    <w:p w14:paraId="769BD492" w14:textId="2DC5B644" w:rsidR="00CC15EE" w:rsidRDefault="00043B68" w:rsidP="00CC15EE">
      <w:pPr>
        <w:pStyle w:val="Ttulo2"/>
        <w:rPr>
          <w:lang w:val="es-CL"/>
        </w:rPr>
      </w:pPr>
      <w:r>
        <w:rPr>
          <w:lang w:val="es-CL"/>
        </w:rPr>
        <w:t>Algoritmos para Estructura</w:t>
      </w:r>
      <w:r w:rsidR="00CC15EE">
        <w:rPr>
          <w:lang w:val="es-CL"/>
        </w:rPr>
        <w:t xml:space="preserve"> de Dimensiones</w:t>
      </w:r>
    </w:p>
    <w:p w14:paraId="0E708FB9" w14:textId="004372BE" w:rsidR="00CC15EE" w:rsidRPr="00CC15EE" w:rsidRDefault="00CC15EE" w:rsidP="00CC15EE">
      <w:pPr>
        <w:rPr>
          <w:lang w:val="es-CL"/>
        </w:rPr>
      </w:pPr>
    </w:p>
    <w:p w14:paraId="18B0B78C" w14:textId="0FCAC66D" w:rsidR="00C91743" w:rsidRPr="00C91743" w:rsidRDefault="00043B68" w:rsidP="00C91743">
      <w:pPr>
        <w:rPr>
          <w:b/>
          <w:u w:val="single"/>
          <w:lang w:val="es-CL"/>
        </w:rPr>
      </w:pPr>
      <w:r>
        <w:rPr>
          <w:b/>
          <w:u w:val="single"/>
          <w:lang w:val="es-CL"/>
        </w:rPr>
        <w:t>PROBLEMA #3</w:t>
      </w:r>
    </w:p>
    <w:p w14:paraId="602D4CA4" w14:textId="413E585A" w:rsidR="00C91743" w:rsidRDefault="00C91743" w:rsidP="006A6BBC">
      <w:pPr>
        <w:pStyle w:val="Sinespaciado"/>
        <w:tabs>
          <w:tab w:val="left" w:pos="567"/>
        </w:tabs>
        <w:rPr>
          <w:lang w:val="es-CL"/>
        </w:rPr>
      </w:pPr>
      <w:r>
        <w:rPr>
          <w:lang w:val="es-CL"/>
        </w:rPr>
        <w:tab/>
        <w:t xml:space="preserve">Elabora un programa que sume </w:t>
      </w:r>
      <w:r w:rsidR="00A51991">
        <w:rPr>
          <w:lang w:val="es-CL"/>
        </w:rPr>
        <w:t>dos polinomios</w:t>
      </w:r>
      <w:r>
        <w:rPr>
          <w:lang w:val="es-CL"/>
        </w:rPr>
        <w:t xml:space="preserve"> de grados diferentes, para ello utilice </w:t>
      </w:r>
      <w:proofErr w:type="gramStart"/>
      <w:r>
        <w:rPr>
          <w:lang w:val="es-CL"/>
        </w:rPr>
        <w:t>sub procesos</w:t>
      </w:r>
      <w:proofErr w:type="gramEnd"/>
      <w:r>
        <w:rPr>
          <w:lang w:val="es-CL"/>
        </w:rPr>
        <w:t xml:space="preserve"> o funciones. </w:t>
      </w:r>
      <w:r w:rsidR="00A51991">
        <w:rPr>
          <w:lang w:val="es-CL"/>
        </w:rPr>
        <w:t>Realice el DFE, con PSeInt</w:t>
      </w:r>
      <w:r w:rsidR="00CC6AA8">
        <w:rPr>
          <w:lang w:val="es-CL"/>
        </w:rPr>
        <w:t>.</w:t>
      </w:r>
    </w:p>
    <w:p w14:paraId="0FD04911" w14:textId="448FD8E2" w:rsidR="00CC6AA8" w:rsidRDefault="00CC6AA8" w:rsidP="006A6BBC">
      <w:pPr>
        <w:pStyle w:val="Sinespaciado"/>
        <w:tabs>
          <w:tab w:val="left" w:pos="567"/>
        </w:tabs>
        <w:rPr>
          <w:lang w:val="es-CL"/>
        </w:rPr>
      </w:pPr>
    </w:p>
    <w:p w14:paraId="14733959" w14:textId="2B38E408" w:rsidR="00CC6AA8" w:rsidRPr="00C91743" w:rsidRDefault="00043B68" w:rsidP="00CC6AA8">
      <w:pPr>
        <w:rPr>
          <w:b/>
          <w:u w:val="single"/>
          <w:lang w:val="es-CL"/>
        </w:rPr>
      </w:pPr>
      <w:r>
        <w:rPr>
          <w:b/>
          <w:u w:val="single"/>
          <w:lang w:val="es-CL"/>
        </w:rPr>
        <w:t>PROBLEMA #4</w:t>
      </w:r>
    </w:p>
    <w:p w14:paraId="236BB6DE" w14:textId="15908850" w:rsidR="00CC6AA8" w:rsidRDefault="00CC6AA8" w:rsidP="00CC6AA8">
      <w:pPr>
        <w:pStyle w:val="Sinespaciado"/>
        <w:tabs>
          <w:tab w:val="left" w:pos="567"/>
        </w:tabs>
        <w:rPr>
          <w:lang w:val="es-CL"/>
        </w:rPr>
      </w:pPr>
      <w:r>
        <w:rPr>
          <w:lang w:val="es-CL"/>
        </w:rPr>
        <w:tab/>
        <w:t xml:space="preserve">Elabora un programa que multiplique dos polinomios de grados diferentes, para ello utilice </w:t>
      </w:r>
      <w:proofErr w:type="gramStart"/>
      <w:r>
        <w:rPr>
          <w:lang w:val="es-CL"/>
        </w:rPr>
        <w:t>sub procesos</w:t>
      </w:r>
      <w:proofErr w:type="gramEnd"/>
      <w:r>
        <w:rPr>
          <w:lang w:val="es-CL"/>
        </w:rPr>
        <w:t xml:space="preserve"> o funciones. Realice el DFE, con PSeInt.</w:t>
      </w:r>
    </w:p>
    <w:p w14:paraId="76532A94" w14:textId="77777777" w:rsidR="00CC6AA8" w:rsidRDefault="00CC6AA8" w:rsidP="00CC6AA8">
      <w:pPr>
        <w:pStyle w:val="Sinespaciado"/>
        <w:tabs>
          <w:tab w:val="left" w:pos="567"/>
        </w:tabs>
        <w:rPr>
          <w:lang w:val="es-CL"/>
        </w:rPr>
      </w:pPr>
    </w:p>
    <w:p w14:paraId="5D80296C" w14:textId="0ACB13C5" w:rsidR="00CC6AA8" w:rsidRDefault="00CC15EE" w:rsidP="00CC15EE">
      <w:pPr>
        <w:pStyle w:val="Sinespaciado"/>
        <w:tabs>
          <w:tab w:val="left" w:pos="567"/>
        </w:tabs>
        <w:rPr>
          <w:lang w:val="es-CL"/>
        </w:rPr>
      </w:pPr>
      <w:r>
        <w:rPr>
          <w:lang w:val="es-CL"/>
        </w:rPr>
        <w:t>.</w:t>
      </w:r>
    </w:p>
    <w:sectPr w:rsidR="00CC6AA8" w:rsidSect="000F4582">
      <w:headerReference w:type="first" r:id="rId12"/>
      <w:type w:val="continuous"/>
      <w:pgSz w:w="12240" w:h="15840" w:code="1"/>
      <w:pgMar w:top="851" w:right="714" w:bottom="992" w:left="709" w:header="284" w:footer="28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76C93" w14:textId="77777777" w:rsidR="00EA3571" w:rsidRDefault="00EA3571" w:rsidP="00D02446">
      <w:pPr>
        <w:spacing w:after="0" w:line="240" w:lineRule="auto"/>
      </w:pPr>
      <w:r>
        <w:separator/>
      </w:r>
    </w:p>
  </w:endnote>
  <w:endnote w:type="continuationSeparator" w:id="0">
    <w:p w14:paraId="7DB22BEB" w14:textId="77777777" w:rsidR="00EA3571" w:rsidRDefault="00EA3571" w:rsidP="00D02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C6700" w14:textId="77777777" w:rsidR="00EA3571" w:rsidRDefault="00EA3571" w:rsidP="00D02446">
      <w:pPr>
        <w:spacing w:after="0" w:line="240" w:lineRule="auto"/>
      </w:pPr>
      <w:r>
        <w:separator/>
      </w:r>
    </w:p>
  </w:footnote>
  <w:footnote w:type="continuationSeparator" w:id="0">
    <w:p w14:paraId="6610AA2D" w14:textId="77777777" w:rsidR="00EA3571" w:rsidRDefault="00EA3571" w:rsidP="00D02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2E219" w14:textId="77777777" w:rsidR="00C91743" w:rsidRDefault="00C91743" w:rsidP="00C91743">
    <w:pPr>
      <w:tabs>
        <w:tab w:val="center" w:pos="6279"/>
      </w:tabs>
      <w:spacing w:line="40" w:lineRule="exact"/>
      <w:ind w:left="3725"/>
      <w:rPr>
        <w:rFonts w:ascii="Arial" w:hAnsi="Arial" w:cs="Arial"/>
        <w:b/>
        <w:bCs/>
        <w:color w:val="96989A"/>
        <w:w w:val="120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6B8A1C76" wp14:editId="2C72DAB2">
          <wp:simplePos x="0" y="0"/>
          <wp:positionH relativeFrom="column">
            <wp:posOffset>-57454</wp:posOffset>
          </wp:positionH>
          <wp:positionV relativeFrom="paragraph">
            <wp:posOffset>97955</wp:posOffset>
          </wp:positionV>
          <wp:extent cx="2064192" cy="771277"/>
          <wp:effectExtent l="1905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4192" cy="771277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408DCE3" w14:textId="77777777" w:rsidR="00C91743" w:rsidRDefault="00C91743" w:rsidP="00C91743">
    <w:pPr>
      <w:tabs>
        <w:tab w:val="center" w:pos="6279"/>
      </w:tabs>
      <w:spacing w:after="0" w:line="240" w:lineRule="auto"/>
      <w:ind w:right="83"/>
      <w:jc w:val="right"/>
      <w:rPr>
        <w:rFonts w:ascii="Arial" w:hAnsi="Arial" w:cs="Arial"/>
        <w:b/>
        <w:bCs/>
        <w:color w:val="96989A"/>
        <w:w w:val="120"/>
      </w:rPr>
    </w:pPr>
    <w:r>
      <w:rPr>
        <w:rFonts w:ascii="Arial" w:hAnsi="Arial" w:cs="Arial"/>
        <w:b/>
        <w:bCs/>
        <w:color w:val="96989A"/>
        <w:w w:val="120"/>
      </w:rPr>
      <w:t>INTRODUCCION A LA PROGRAMACION – 4º AÑO MEDIO</w:t>
    </w:r>
  </w:p>
  <w:p w14:paraId="630E910F" w14:textId="77777777" w:rsidR="00C91743" w:rsidRDefault="00C91743" w:rsidP="00C91743">
    <w:pPr>
      <w:spacing w:after="0" w:line="240" w:lineRule="auto"/>
      <w:ind w:right="162"/>
      <w:jc w:val="right"/>
      <w:rPr>
        <w:rFonts w:ascii="Calibri" w:hAnsi="Calibri"/>
        <w:sz w:val="21"/>
        <w:szCs w:val="21"/>
      </w:rPr>
    </w:pPr>
    <w:r>
      <w:rPr>
        <w:rFonts w:ascii="Calibri" w:hAnsi="Calibri"/>
        <w:sz w:val="21"/>
        <w:szCs w:val="21"/>
      </w:rPr>
      <w:t>Profesor: Sr.  Rolando Montero</w:t>
    </w:r>
  </w:p>
  <w:p w14:paraId="40DFC6D0" w14:textId="77777777" w:rsidR="00C91743" w:rsidRDefault="00C91743" w:rsidP="00C91743">
    <w:pPr>
      <w:tabs>
        <w:tab w:val="center" w:pos="8931"/>
      </w:tabs>
      <w:spacing w:after="0" w:line="240" w:lineRule="auto"/>
      <w:ind w:right="162"/>
      <w:rPr>
        <w:rFonts w:ascii="Calibri" w:hAnsi="Calibri"/>
        <w:sz w:val="21"/>
        <w:szCs w:val="21"/>
      </w:rPr>
    </w:pPr>
    <w:r>
      <w:rPr>
        <w:rFonts w:ascii="Calibri" w:hAnsi="Calibri"/>
        <w:sz w:val="16"/>
        <w:szCs w:val="21"/>
      </w:rPr>
      <w:tab/>
    </w:r>
    <w:r w:rsidRPr="00980304">
      <w:rPr>
        <w:rFonts w:ascii="Calibri" w:hAnsi="Calibri"/>
        <w:sz w:val="16"/>
        <w:szCs w:val="21"/>
      </w:rPr>
      <w:t>rmontero@colegiogermania.cl</w:t>
    </w:r>
  </w:p>
  <w:p w14:paraId="63DAF5A6" w14:textId="77777777" w:rsidR="00C91743" w:rsidRPr="006357B2" w:rsidRDefault="00C91743" w:rsidP="00C91743">
    <w:pPr>
      <w:pBdr>
        <w:bottom w:val="single" w:sz="4" w:space="1" w:color="auto"/>
      </w:pBdr>
      <w:spacing w:after="0" w:line="240" w:lineRule="auto"/>
      <w:ind w:left="4027" w:right="162"/>
      <w:jc w:val="right"/>
      <w:rPr>
        <w:spacing w:val="-15"/>
        <w:w w:val="134"/>
        <w:sz w:val="20"/>
        <w:szCs w:val="20"/>
      </w:rPr>
    </w:pPr>
    <w:r>
      <w:rPr>
        <w:spacing w:val="-13"/>
        <w:w w:val="120"/>
        <w:sz w:val="20"/>
        <w:szCs w:val="20"/>
      </w:rPr>
      <w:t>UNIDA</w:t>
    </w:r>
    <w:r>
      <w:rPr>
        <w:w w:val="120"/>
        <w:sz w:val="20"/>
        <w:szCs w:val="20"/>
      </w:rPr>
      <w:t>D</w:t>
    </w:r>
    <w:r>
      <w:rPr>
        <w:spacing w:val="32"/>
        <w:w w:val="120"/>
        <w:sz w:val="20"/>
        <w:szCs w:val="20"/>
      </w:rPr>
      <w:t xml:space="preserve"> 1</w:t>
    </w:r>
    <w:r>
      <w:rPr>
        <w:sz w:val="20"/>
        <w:szCs w:val="20"/>
      </w:rPr>
      <w:t xml:space="preserve">   </w:t>
    </w:r>
    <w:r>
      <w:rPr>
        <w:w w:val="303"/>
        <w:sz w:val="20"/>
        <w:szCs w:val="20"/>
      </w:rPr>
      <w:t>|</w:t>
    </w:r>
    <w:r>
      <w:rPr>
        <w:spacing w:val="-12"/>
        <w:w w:val="303"/>
        <w:sz w:val="20"/>
        <w:szCs w:val="20"/>
      </w:rPr>
      <w:t xml:space="preserve"> </w:t>
    </w:r>
    <w:r>
      <w:rPr>
        <w:spacing w:val="-15"/>
        <w:w w:val="134"/>
        <w:sz w:val="20"/>
        <w:szCs w:val="20"/>
      </w:rPr>
      <w:t>Algoritmos</w:t>
    </w:r>
  </w:p>
  <w:p w14:paraId="3A0A5793" w14:textId="26C7D20C" w:rsidR="00C91743" w:rsidRDefault="00C91743">
    <w:pPr>
      <w:pStyle w:val="Encabezad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4299"/>
    <w:multiLevelType w:val="hybridMultilevel"/>
    <w:tmpl w:val="819E1A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upperRoman"/>
      <w:lvlText w:val="%4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AE326B"/>
    <w:multiLevelType w:val="hybridMultilevel"/>
    <w:tmpl w:val="E14263D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842FE"/>
    <w:multiLevelType w:val="hybridMultilevel"/>
    <w:tmpl w:val="E2CE83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3C3A5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054BF"/>
    <w:multiLevelType w:val="hybridMultilevel"/>
    <w:tmpl w:val="FBB29ABE"/>
    <w:lvl w:ilvl="0" w:tplc="FFFFFFFF">
      <w:start w:val="1"/>
      <w:numFmt w:val="decimal"/>
      <w:pStyle w:val="Enumerado"/>
      <w:lvlText w:val="%1."/>
      <w:lvlJc w:val="right"/>
      <w:pPr>
        <w:tabs>
          <w:tab w:val="num" w:pos="567"/>
        </w:tabs>
        <w:ind w:left="567" w:hanging="14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DBC567E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494597"/>
    <w:multiLevelType w:val="hybridMultilevel"/>
    <w:tmpl w:val="F1B0B44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30249"/>
    <w:multiLevelType w:val="hybridMultilevel"/>
    <w:tmpl w:val="D01651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B5290"/>
    <w:multiLevelType w:val="hybridMultilevel"/>
    <w:tmpl w:val="69F8D8E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97A58"/>
    <w:multiLevelType w:val="hybridMultilevel"/>
    <w:tmpl w:val="B5483C8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A5487"/>
    <w:multiLevelType w:val="hybridMultilevel"/>
    <w:tmpl w:val="FC3ACB8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127CE"/>
    <w:multiLevelType w:val="hybridMultilevel"/>
    <w:tmpl w:val="C40808BA"/>
    <w:lvl w:ilvl="0" w:tplc="0F1AD8D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7E47AC"/>
    <w:multiLevelType w:val="hybridMultilevel"/>
    <w:tmpl w:val="BD446C5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13945"/>
    <w:multiLevelType w:val="hybridMultilevel"/>
    <w:tmpl w:val="F8AEBF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F404E5"/>
    <w:multiLevelType w:val="hybridMultilevel"/>
    <w:tmpl w:val="D18CA02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A3550"/>
    <w:multiLevelType w:val="hybridMultilevel"/>
    <w:tmpl w:val="1924B9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405C3DA4"/>
    <w:multiLevelType w:val="hybridMultilevel"/>
    <w:tmpl w:val="AE30F14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24900"/>
    <w:multiLevelType w:val="hybridMultilevel"/>
    <w:tmpl w:val="A38222FA"/>
    <w:lvl w:ilvl="0" w:tplc="340A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40BC3C25"/>
    <w:multiLevelType w:val="hybridMultilevel"/>
    <w:tmpl w:val="71F2DC16"/>
    <w:lvl w:ilvl="0" w:tplc="E69CB5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B7350"/>
    <w:multiLevelType w:val="hybridMultilevel"/>
    <w:tmpl w:val="8E722B90"/>
    <w:lvl w:ilvl="0" w:tplc="87E006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F57903"/>
    <w:multiLevelType w:val="hybridMultilevel"/>
    <w:tmpl w:val="0D6E892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A3029"/>
    <w:multiLevelType w:val="hybridMultilevel"/>
    <w:tmpl w:val="90A201CA"/>
    <w:lvl w:ilvl="0" w:tplc="715EB1C6">
      <w:start w:val="1"/>
      <w:numFmt w:val="upperLetter"/>
      <w:pStyle w:val="SeleccinMltiple"/>
      <w:lvlText w:val="%1)"/>
      <w:lvlJc w:val="left"/>
      <w:pPr>
        <w:ind w:left="12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9713778"/>
    <w:multiLevelType w:val="hybridMultilevel"/>
    <w:tmpl w:val="622EE304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AB2D3E"/>
    <w:multiLevelType w:val="hybridMultilevel"/>
    <w:tmpl w:val="A3325B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A05C2"/>
    <w:multiLevelType w:val="hybridMultilevel"/>
    <w:tmpl w:val="2FA2A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36125"/>
    <w:multiLevelType w:val="hybridMultilevel"/>
    <w:tmpl w:val="733052C8"/>
    <w:lvl w:ilvl="0" w:tplc="FBC2C6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731BAB"/>
    <w:multiLevelType w:val="hybridMultilevel"/>
    <w:tmpl w:val="52A60D2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550F5749"/>
    <w:multiLevelType w:val="hybridMultilevel"/>
    <w:tmpl w:val="8C78687C"/>
    <w:lvl w:ilvl="0" w:tplc="1D3A9BA8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28F5977"/>
    <w:multiLevelType w:val="hybridMultilevel"/>
    <w:tmpl w:val="F0E8B0CC"/>
    <w:lvl w:ilvl="0" w:tplc="6C08CC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940D17"/>
    <w:multiLevelType w:val="hybridMultilevel"/>
    <w:tmpl w:val="A0E874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670C9B"/>
    <w:multiLevelType w:val="hybridMultilevel"/>
    <w:tmpl w:val="6062E7B8"/>
    <w:lvl w:ilvl="0" w:tplc="BD7818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F25FD"/>
    <w:multiLevelType w:val="hybridMultilevel"/>
    <w:tmpl w:val="266C6E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655C7E"/>
    <w:multiLevelType w:val="hybridMultilevel"/>
    <w:tmpl w:val="3C6A31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281CA5"/>
    <w:multiLevelType w:val="hybridMultilevel"/>
    <w:tmpl w:val="3E50FFFC"/>
    <w:lvl w:ilvl="0" w:tplc="4BEE77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8C2305"/>
    <w:multiLevelType w:val="hybridMultilevel"/>
    <w:tmpl w:val="8B469AC2"/>
    <w:lvl w:ilvl="0" w:tplc="B30C451A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3" w15:restartNumberingAfterBreak="0">
    <w:nsid w:val="75F341E5"/>
    <w:multiLevelType w:val="hybridMultilevel"/>
    <w:tmpl w:val="A80659F8"/>
    <w:lvl w:ilvl="0" w:tplc="99968D08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B22A7576">
      <w:numFmt w:val="bullet"/>
      <w:lvlText w:val=""/>
      <w:lvlJc w:val="left"/>
      <w:pPr>
        <w:tabs>
          <w:tab w:val="num" w:pos="1250"/>
        </w:tabs>
        <w:ind w:left="1250" w:hanging="170"/>
      </w:pPr>
      <w:rPr>
        <w:rFonts w:ascii="Symbol" w:eastAsia="Batang" w:hAnsi="Symbol" w:hint="default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8C152CC"/>
    <w:multiLevelType w:val="hybridMultilevel"/>
    <w:tmpl w:val="62944D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780762">
    <w:abstractNumId w:val="19"/>
  </w:num>
  <w:num w:numId="2" w16cid:durableId="962538830">
    <w:abstractNumId w:val="2"/>
  </w:num>
  <w:num w:numId="3" w16cid:durableId="724328898">
    <w:abstractNumId w:val="20"/>
  </w:num>
  <w:num w:numId="4" w16cid:durableId="1436636984">
    <w:abstractNumId w:val="31"/>
  </w:num>
  <w:num w:numId="5" w16cid:durableId="1577351583">
    <w:abstractNumId w:val="29"/>
  </w:num>
  <w:num w:numId="6" w16cid:durableId="630481644">
    <w:abstractNumId w:val="10"/>
  </w:num>
  <w:num w:numId="7" w16cid:durableId="1785155108">
    <w:abstractNumId w:val="7"/>
  </w:num>
  <w:num w:numId="8" w16cid:durableId="337077949">
    <w:abstractNumId w:val="34"/>
  </w:num>
  <w:num w:numId="9" w16cid:durableId="1803421848">
    <w:abstractNumId w:val="13"/>
  </w:num>
  <w:num w:numId="10" w16cid:durableId="1006592038">
    <w:abstractNumId w:val="12"/>
  </w:num>
  <w:num w:numId="11" w16cid:durableId="1112479542">
    <w:abstractNumId w:val="8"/>
  </w:num>
  <w:num w:numId="12" w16cid:durableId="1740516260">
    <w:abstractNumId w:val="18"/>
  </w:num>
  <w:num w:numId="13" w16cid:durableId="866603758">
    <w:abstractNumId w:val="14"/>
  </w:num>
  <w:num w:numId="14" w16cid:durableId="4867479">
    <w:abstractNumId w:val="5"/>
  </w:num>
  <w:num w:numId="15" w16cid:durableId="1520006176">
    <w:abstractNumId w:val="1"/>
  </w:num>
  <w:num w:numId="16" w16cid:durableId="1904827878">
    <w:abstractNumId w:val="30"/>
  </w:num>
  <w:num w:numId="17" w16cid:durableId="484246757">
    <w:abstractNumId w:val="22"/>
  </w:num>
  <w:num w:numId="18" w16cid:durableId="656147476">
    <w:abstractNumId w:val="9"/>
  </w:num>
  <w:num w:numId="19" w16cid:durableId="1398359932">
    <w:abstractNumId w:val="23"/>
  </w:num>
  <w:num w:numId="20" w16cid:durableId="583879415">
    <w:abstractNumId w:val="26"/>
  </w:num>
  <w:num w:numId="21" w16cid:durableId="1073157438">
    <w:abstractNumId w:val="28"/>
  </w:num>
  <w:num w:numId="22" w16cid:durableId="1844079031">
    <w:abstractNumId w:val="16"/>
  </w:num>
  <w:num w:numId="23" w16cid:durableId="407771309">
    <w:abstractNumId w:val="3"/>
  </w:num>
  <w:num w:numId="24" w16cid:durableId="1158183972">
    <w:abstractNumId w:val="33"/>
  </w:num>
  <w:num w:numId="25" w16cid:durableId="959647151">
    <w:abstractNumId w:val="25"/>
  </w:num>
  <w:num w:numId="26" w16cid:durableId="1383748106">
    <w:abstractNumId w:val="0"/>
  </w:num>
  <w:num w:numId="27" w16cid:durableId="1259097205">
    <w:abstractNumId w:val="11"/>
  </w:num>
  <w:num w:numId="28" w16cid:durableId="1416395845">
    <w:abstractNumId w:val="32"/>
  </w:num>
  <w:num w:numId="29" w16cid:durableId="1176532504">
    <w:abstractNumId w:val="21"/>
  </w:num>
  <w:num w:numId="30" w16cid:durableId="42877517">
    <w:abstractNumId w:val="6"/>
  </w:num>
  <w:num w:numId="31" w16cid:durableId="581572834">
    <w:abstractNumId w:val="17"/>
  </w:num>
  <w:num w:numId="32" w16cid:durableId="55471901">
    <w:abstractNumId w:val="24"/>
  </w:num>
  <w:num w:numId="33" w16cid:durableId="1547449554">
    <w:abstractNumId w:val="15"/>
  </w:num>
  <w:num w:numId="34" w16cid:durableId="728694990">
    <w:abstractNumId w:val="4"/>
  </w:num>
  <w:num w:numId="35" w16cid:durableId="11769212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51C"/>
    <w:rsid w:val="00014230"/>
    <w:rsid w:val="00043B68"/>
    <w:rsid w:val="00047981"/>
    <w:rsid w:val="00053DF4"/>
    <w:rsid w:val="00086070"/>
    <w:rsid w:val="000B6B49"/>
    <w:rsid w:val="000F204F"/>
    <w:rsid w:val="000F4582"/>
    <w:rsid w:val="000F5ADD"/>
    <w:rsid w:val="00104CF0"/>
    <w:rsid w:val="00131084"/>
    <w:rsid w:val="001336E4"/>
    <w:rsid w:val="00145576"/>
    <w:rsid w:val="001B20E7"/>
    <w:rsid w:val="001F0FED"/>
    <w:rsid w:val="001F1405"/>
    <w:rsid w:val="001F77B0"/>
    <w:rsid w:val="00205107"/>
    <w:rsid w:val="0026309D"/>
    <w:rsid w:val="002A3877"/>
    <w:rsid w:val="002A5AD5"/>
    <w:rsid w:val="002E6261"/>
    <w:rsid w:val="00307C44"/>
    <w:rsid w:val="00333897"/>
    <w:rsid w:val="00357E31"/>
    <w:rsid w:val="003678B4"/>
    <w:rsid w:val="003F3A8A"/>
    <w:rsid w:val="00421E63"/>
    <w:rsid w:val="0043793A"/>
    <w:rsid w:val="00453FF3"/>
    <w:rsid w:val="00472A16"/>
    <w:rsid w:val="00481017"/>
    <w:rsid w:val="00491CEF"/>
    <w:rsid w:val="004E2358"/>
    <w:rsid w:val="00515036"/>
    <w:rsid w:val="00535B8D"/>
    <w:rsid w:val="00573FAA"/>
    <w:rsid w:val="00577DE6"/>
    <w:rsid w:val="0058036A"/>
    <w:rsid w:val="005D0C1C"/>
    <w:rsid w:val="00653EAA"/>
    <w:rsid w:val="006A6BBC"/>
    <w:rsid w:val="006C327A"/>
    <w:rsid w:val="00752CDB"/>
    <w:rsid w:val="00793F13"/>
    <w:rsid w:val="007A2435"/>
    <w:rsid w:val="007C6AF0"/>
    <w:rsid w:val="00800720"/>
    <w:rsid w:val="00810156"/>
    <w:rsid w:val="008203F1"/>
    <w:rsid w:val="008508BC"/>
    <w:rsid w:val="0085620E"/>
    <w:rsid w:val="008A0B97"/>
    <w:rsid w:val="008A246B"/>
    <w:rsid w:val="008A5489"/>
    <w:rsid w:val="008B2903"/>
    <w:rsid w:val="0090186B"/>
    <w:rsid w:val="00902842"/>
    <w:rsid w:val="00924C24"/>
    <w:rsid w:val="00980304"/>
    <w:rsid w:val="009C47C2"/>
    <w:rsid w:val="009E70DC"/>
    <w:rsid w:val="009F651C"/>
    <w:rsid w:val="00A51991"/>
    <w:rsid w:val="00A707F5"/>
    <w:rsid w:val="00AA73C9"/>
    <w:rsid w:val="00B47A9C"/>
    <w:rsid w:val="00BC2A20"/>
    <w:rsid w:val="00BC7693"/>
    <w:rsid w:val="00BE6C4A"/>
    <w:rsid w:val="00C25436"/>
    <w:rsid w:val="00C27103"/>
    <w:rsid w:val="00C27984"/>
    <w:rsid w:val="00C91743"/>
    <w:rsid w:val="00CC15EE"/>
    <w:rsid w:val="00CC33AA"/>
    <w:rsid w:val="00CC6AA8"/>
    <w:rsid w:val="00D02446"/>
    <w:rsid w:val="00D10792"/>
    <w:rsid w:val="00D30F59"/>
    <w:rsid w:val="00D53907"/>
    <w:rsid w:val="00DA23EC"/>
    <w:rsid w:val="00DB067C"/>
    <w:rsid w:val="00DD704D"/>
    <w:rsid w:val="00DE7F3D"/>
    <w:rsid w:val="00E31734"/>
    <w:rsid w:val="00E80274"/>
    <w:rsid w:val="00EA3571"/>
    <w:rsid w:val="00EE39F8"/>
    <w:rsid w:val="00F52241"/>
    <w:rsid w:val="00F53A50"/>
    <w:rsid w:val="00F65AA6"/>
    <w:rsid w:val="00FC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0A8AB"/>
  <w15:docId w15:val="{D852D3C3-C46E-4288-981A-B5B6179C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B97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24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C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leccinMltiple">
    <w:name w:val="Selección Múltiple"/>
    <w:basedOn w:val="Normal"/>
    <w:link w:val="SeleccinMltipleCar"/>
    <w:rsid w:val="00472A16"/>
    <w:pPr>
      <w:numPr>
        <w:numId w:val="1"/>
      </w:numPr>
      <w:tabs>
        <w:tab w:val="left" w:pos="426"/>
      </w:tabs>
      <w:suppressAutoHyphens/>
      <w:spacing w:after="0" w:line="240" w:lineRule="auto"/>
    </w:pPr>
    <w:rPr>
      <w:rFonts w:ascii="Arial" w:eastAsia="Times New Roman" w:hAnsi="Arial" w:cs="Times New Roman"/>
      <w:szCs w:val="32"/>
      <w:lang w:val="es-CL" w:eastAsia="ar-SA"/>
    </w:rPr>
  </w:style>
  <w:style w:type="character" w:customStyle="1" w:styleId="SeleccinMltipleCar">
    <w:name w:val="Selección Múltiple Car"/>
    <w:basedOn w:val="Fuentedeprrafopredeter"/>
    <w:link w:val="SeleccinMltiple"/>
    <w:rsid w:val="00472A16"/>
    <w:rPr>
      <w:rFonts w:ascii="Arial" w:eastAsia="Times New Roman" w:hAnsi="Arial" w:cs="Times New Roman"/>
      <w:szCs w:val="32"/>
      <w:lang w:val="es-CL" w:eastAsia="ar-SA"/>
    </w:rPr>
  </w:style>
  <w:style w:type="paragraph" w:styleId="Encabezado">
    <w:name w:val="header"/>
    <w:basedOn w:val="Normal"/>
    <w:link w:val="EncabezadoCar"/>
    <w:uiPriority w:val="99"/>
    <w:unhideWhenUsed/>
    <w:rsid w:val="00D024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446"/>
  </w:style>
  <w:style w:type="paragraph" w:styleId="Piedepgina">
    <w:name w:val="footer"/>
    <w:basedOn w:val="Normal"/>
    <w:link w:val="PiedepginaCar"/>
    <w:unhideWhenUsed/>
    <w:rsid w:val="00D024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446"/>
  </w:style>
  <w:style w:type="character" w:customStyle="1" w:styleId="Ttulo2Car">
    <w:name w:val="Título 2 Car"/>
    <w:basedOn w:val="Fuentedeprrafopredeter"/>
    <w:link w:val="Ttulo2"/>
    <w:uiPriority w:val="9"/>
    <w:rsid w:val="00D024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ontenidodelatabla">
    <w:name w:val="Contenido de la tabla"/>
    <w:basedOn w:val="Normal"/>
    <w:rsid w:val="00357E31"/>
    <w:pPr>
      <w:suppressLineNumbers/>
      <w:suppressAutoHyphens/>
      <w:spacing w:after="0" w:line="100" w:lineRule="atLeast"/>
      <w:textAlignment w:val="baseline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paragraph" w:styleId="Prrafodelista">
    <w:name w:val="List Paragraph"/>
    <w:basedOn w:val="Normal"/>
    <w:uiPriority w:val="34"/>
    <w:qFormat/>
    <w:rsid w:val="009E70DC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307C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Enumerado">
    <w:name w:val="Enumerado"/>
    <w:basedOn w:val="Textoindependiente"/>
    <w:rsid w:val="00307C44"/>
    <w:pPr>
      <w:keepNext/>
      <w:numPr>
        <w:numId w:val="23"/>
      </w:numPr>
      <w:pBdr>
        <w:top w:val="single" w:sz="4" w:space="0" w:color="auto"/>
      </w:pBdr>
      <w:tabs>
        <w:tab w:val="clear" w:pos="567"/>
        <w:tab w:val="num" w:pos="426"/>
        <w:tab w:val="left" w:pos="3119"/>
        <w:tab w:val="left" w:pos="5670"/>
        <w:tab w:val="left" w:pos="8505"/>
        <w:tab w:val="right" w:pos="11340"/>
      </w:tabs>
      <w:spacing w:after="0" w:line="200" w:lineRule="exact"/>
      <w:ind w:left="425" w:right="79" w:firstLine="0"/>
      <w:jc w:val="both"/>
    </w:pPr>
    <w:rPr>
      <w:rFonts w:ascii="Arial" w:eastAsia="Times New Roman" w:hAnsi="Arial" w:cs="Arial"/>
      <w:sz w:val="20"/>
      <w:szCs w:val="24"/>
      <w:lang w:val="es-ES_tradnl"/>
    </w:rPr>
  </w:style>
  <w:style w:type="paragraph" w:customStyle="1" w:styleId="Enumerado2">
    <w:name w:val="Enumerado 2"/>
    <w:basedOn w:val="Sangradetextonormal"/>
    <w:rsid w:val="00307C44"/>
    <w:pPr>
      <w:tabs>
        <w:tab w:val="left" w:pos="3119"/>
        <w:tab w:val="left" w:pos="3969"/>
        <w:tab w:val="left" w:pos="5670"/>
        <w:tab w:val="left" w:pos="7371"/>
        <w:tab w:val="left" w:pos="8364"/>
        <w:tab w:val="right" w:pos="11340"/>
      </w:tabs>
      <w:spacing w:after="0" w:line="200" w:lineRule="exact"/>
      <w:ind w:left="0"/>
    </w:pPr>
    <w:rPr>
      <w:rFonts w:ascii="Arial" w:eastAsia="Times New Roman" w:hAnsi="Arial" w:cs="Arial"/>
      <w:sz w:val="20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07C4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07C44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07C4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07C44"/>
  </w:style>
  <w:style w:type="paragraph" w:customStyle="1" w:styleId="Carbono">
    <w:name w:val="Carbono"/>
    <w:basedOn w:val="Textoindependiente"/>
    <w:rsid w:val="003F3A8A"/>
    <w:pPr>
      <w:keepNext/>
      <w:tabs>
        <w:tab w:val="left" w:pos="1418"/>
        <w:tab w:val="left" w:pos="2127"/>
        <w:tab w:val="left" w:pos="2835"/>
        <w:tab w:val="left" w:pos="3544"/>
        <w:tab w:val="left" w:pos="4253"/>
        <w:tab w:val="left" w:pos="4962"/>
        <w:tab w:val="left" w:pos="5670"/>
        <w:tab w:val="left" w:pos="6379"/>
        <w:tab w:val="left" w:pos="7088"/>
        <w:tab w:val="left" w:pos="7797"/>
        <w:tab w:val="left" w:pos="8505"/>
        <w:tab w:val="left" w:pos="9214"/>
        <w:tab w:val="left" w:pos="9923"/>
        <w:tab w:val="left" w:pos="10632"/>
      </w:tabs>
      <w:spacing w:after="0" w:line="240" w:lineRule="auto"/>
      <w:ind w:left="142" w:right="170"/>
      <w:jc w:val="both"/>
    </w:pPr>
    <w:rPr>
      <w:rFonts w:ascii="Arial" w:eastAsia="Times New Roman" w:hAnsi="Arial" w:cs="Arial"/>
      <w:szCs w:val="24"/>
    </w:rPr>
  </w:style>
  <w:style w:type="paragraph" w:styleId="Sinespaciado">
    <w:name w:val="No Spacing"/>
    <w:uiPriority w:val="1"/>
    <w:qFormat/>
    <w:rsid w:val="006A6B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24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4C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DO-PC\Documents\Plantillas%20personalizadas%20de%20Office\Actividades%20Germania%20Electiv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1F2D2-4392-4009-916C-E5E24F43B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Actividades Germania Electivos.dotx</Template>
  <TotalTime>197</TotalTime>
  <Pages>2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MC Lautaro's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 E. Montero A.</dc:creator>
  <cp:lastModifiedBy>Rolando E. Montero A.</cp:lastModifiedBy>
  <cp:revision>11</cp:revision>
  <cp:lastPrinted>2018-07-06T14:27:00Z</cp:lastPrinted>
  <dcterms:created xsi:type="dcterms:W3CDTF">2016-09-02T13:06:00Z</dcterms:created>
  <dcterms:modified xsi:type="dcterms:W3CDTF">2022-10-24T14:05:00Z</dcterms:modified>
</cp:coreProperties>
</file>