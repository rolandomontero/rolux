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ECBE7" w14:textId="486C7C9C" w:rsidR="002A5AD5" w:rsidRDefault="002A5AD5" w:rsidP="002A5AD5">
      <w:pPr>
        <w:tabs>
          <w:tab w:val="left" w:pos="851"/>
          <w:tab w:val="left" w:leader="dot" w:pos="5670"/>
          <w:tab w:val="left" w:pos="6237"/>
          <w:tab w:val="left" w:pos="6946"/>
          <w:tab w:val="left" w:leader="dot" w:pos="7371"/>
          <w:tab w:val="left" w:pos="7938"/>
          <w:tab w:val="left" w:pos="8647"/>
          <w:tab w:val="left" w:leader="dot" w:pos="10206"/>
        </w:tabs>
      </w:pPr>
      <w:r>
        <w:t>Nombre :</w:t>
      </w:r>
      <w:r>
        <w:tab/>
      </w:r>
      <w:r>
        <w:tab/>
      </w:r>
      <w:r>
        <w:tab/>
        <w:t>Curso:</w:t>
      </w:r>
      <w:r>
        <w:tab/>
      </w:r>
      <w:r>
        <w:tab/>
      </w:r>
      <w:r>
        <w:tab/>
        <w:t>Fecha:</w:t>
      </w:r>
      <w:r>
        <w:tab/>
      </w:r>
      <w:r>
        <w:tab/>
      </w:r>
    </w:p>
    <w:p w14:paraId="2A516716" w14:textId="53FC5C60" w:rsidR="00357E31" w:rsidRDefault="00470F16" w:rsidP="00980304">
      <w:pPr>
        <w:pStyle w:val="Ttulo2"/>
        <w:spacing w:before="120" w:line="240" w:lineRule="auto"/>
        <w:jc w:val="center"/>
      </w:pPr>
      <w:r>
        <w:t>ALGORITMOS I</w:t>
      </w:r>
      <w:r w:rsidR="00005B14">
        <w:t>I</w:t>
      </w:r>
    </w:p>
    <w:tbl>
      <w:tblPr>
        <w:tblW w:w="10545" w:type="dxa"/>
        <w:tblInd w:w="55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9140"/>
      </w:tblGrid>
      <w:tr w:rsidR="00357E31" w:rsidRPr="00606D4C" w14:paraId="25B6F02D" w14:textId="77777777" w:rsidTr="00FC3659">
        <w:tc>
          <w:tcPr>
            <w:tcW w:w="1405" w:type="dxa"/>
          </w:tcPr>
          <w:p w14:paraId="0FEC8EBD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Objetivos</w:t>
            </w:r>
          </w:p>
        </w:tc>
        <w:tc>
          <w:tcPr>
            <w:tcW w:w="9140" w:type="dxa"/>
          </w:tcPr>
          <w:p w14:paraId="012C90AD" w14:textId="77777777" w:rsidR="00357E31" w:rsidRPr="008508BC" w:rsidRDefault="00470F16" w:rsidP="00980304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Desarrollar algoritmos para diferentes problemáticas y representarlos en DFE y PSC</w:t>
            </w:r>
            <w:r w:rsidR="00FC3659" w:rsidRPr="00FC3659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720A6113" w14:textId="77777777" w:rsidTr="00FC3659">
        <w:tc>
          <w:tcPr>
            <w:tcW w:w="1405" w:type="dxa"/>
          </w:tcPr>
          <w:p w14:paraId="7628B215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Contenidos</w:t>
            </w:r>
          </w:p>
        </w:tc>
        <w:tc>
          <w:tcPr>
            <w:tcW w:w="9140" w:type="dxa"/>
          </w:tcPr>
          <w:p w14:paraId="1244BCC4" w14:textId="7012356A" w:rsidR="00357E31" w:rsidRPr="008508BC" w:rsidRDefault="00470F16" w:rsidP="00470F16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Algoritmos de Flujo y control</w:t>
            </w:r>
            <w:r w:rsidR="00FC3659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4552CB3A" w14:textId="77777777" w:rsidTr="00FC3659">
        <w:tc>
          <w:tcPr>
            <w:tcW w:w="1405" w:type="dxa"/>
          </w:tcPr>
          <w:p w14:paraId="133B06BF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Habilidades</w:t>
            </w:r>
          </w:p>
        </w:tc>
        <w:tc>
          <w:tcPr>
            <w:tcW w:w="9140" w:type="dxa"/>
          </w:tcPr>
          <w:p w14:paraId="5A7E9624" w14:textId="77777777" w:rsidR="00357E31" w:rsidRPr="008508BC" w:rsidRDefault="00470F16" w:rsidP="00307C44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Analizar, evaluar, procesar datos y crear.</w:t>
            </w:r>
          </w:p>
        </w:tc>
      </w:tr>
      <w:tr w:rsidR="00357E31" w:rsidRPr="00606D4C" w14:paraId="64B759B1" w14:textId="77777777" w:rsidTr="00FC3659">
        <w:tc>
          <w:tcPr>
            <w:tcW w:w="1405" w:type="dxa"/>
          </w:tcPr>
          <w:p w14:paraId="144B5C58" w14:textId="77777777" w:rsidR="00357E31" w:rsidRPr="002A5AD5" w:rsidRDefault="00C25436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2A5AD5">
              <w:rPr>
                <w:rFonts w:ascii="Calibri" w:hAnsi="Calibri"/>
                <w:b/>
                <w:sz w:val="20"/>
                <w:szCs w:val="21"/>
              </w:rPr>
              <w:t>Instrucciones</w:t>
            </w:r>
          </w:p>
        </w:tc>
        <w:tc>
          <w:tcPr>
            <w:tcW w:w="9140" w:type="dxa"/>
          </w:tcPr>
          <w:p w14:paraId="2A226181" w14:textId="2C21A0B4" w:rsidR="008508BC" w:rsidRDefault="00573FAA" w:rsidP="0043793A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Fecha de entrega: </w:t>
            </w:r>
            <w:r w:rsidR="00AE4764">
              <w:rPr>
                <w:rFonts w:ascii="Calibri" w:hAnsi="Calibri"/>
                <w:sz w:val="20"/>
              </w:rPr>
              <w:t>3</w:t>
            </w:r>
            <w:r>
              <w:rPr>
                <w:rFonts w:ascii="Calibri" w:hAnsi="Calibri"/>
                <w:sz w:val="20"/>
              </w:rPr>
              <w:t xml:space="preserve"> de </w:t>
            </w:r>
            <w:r w:rsidR="00AE4764">
              <w:rPr>
                <w:rFonts w:ascii="Calibri" w:hAnsi="Calibri"/>
                <w:sz w:val="20"/>
              </w:rPr>
              <w:t>agosto</w:t>
            </w:r>
            <w:r>
              <w:rPr>
                <w:rFonts w:ascii="Calibri" w:hAnsi="Calibri"/>
                <w:sz w:val="20"/>
              </w:rPr>
              <w:t xml:space="preserve"> 2016</w:t>
            </w:r>
          </w:p>
          <w:p w14:paraId="04035AEC" w14:textId="77777777" w:rsidR="0043793A" w:rsidRDefault="00573FAA" w:rsidP="0043793A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Para cada ejercicio, colocar el desarrollo en la misma hoja</w:t>
            </w:r>
            <w:r w:rsidR="0043793A">
              <w:rPr>
                <w:rFonts w:ascii="Calibri" w:hAnsi="Calibri"/>
                <w:sz w:val="20"/>
              </w:rPr>
              <w:t>.</w:t>
            </w:r>
          </w:p>
          <w:p w14:paraId="0FC3C709" w14:textId="4A9A33C0" w:rsidR="0043793A" w:rsidRPr="0043793A" w:rsidRDefault="00573FAA" w:rsidP="0043793A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Se reciben trabajo con esta hoja, y las respuestas debe ir incluido el enunciado. </w:t>
            </w:r>
            <w:r w:rsidR="0043793A">
              <w:rPr>
                <w:rFonts w:ascii="Calibri" w:hAnsi="Calibri"/>
                <w:sz w:val="20"/>
              </w:rPr>
              <w:t>.</w:t>
            </w:r>
          </w:p>
        </w:tc>
      </w:tr>
    </w:tbl>
    <w:p w14:paraId="68F8C8B2" w14:textId="63F4F859" w:rsidR="00FC3659" w:rsidRPr="00955B66" w:rsidRDefault="005C30F5" w:rsidP="00955B66">
      <w:pPr>
        <w:pStyle w:val="Prrafodelista"/>
        <w:numPr>
          <w:ilvl w:val="0"/>
          <w:numId w:val="37"/>
        </w:numPr>
        <w:rPr>
          <w:sz w:val="24"/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69504" behindDoc="0" locked="0" layoutInCell="1" allowOverlap="1" wp14:anchorId="72BA17BD" wp14:editId="47E84E51">
            <wp:simplePos x="0" y="0"/>
            <wp:positionH relativeFrom="margin">
              <wp:align>right</wp:align>
            </wp:positionH>
            <wp:positionV relativeFrom="paragraph">
              <wp:posOffset>41275</wp:posOffset>
            </wp:positionV>
            <wp:extent cx="2005330" cy="2399665"/>
            <wp:effectExtent l="0" t="0" r="0" b="635"/>
            <wp:wrapThrough wrapText="bothSides">
              <wp:wrapPolygon edited="0">
                <wp:start x="0" y="0"/>
                <wp:lineTo x="0" y="21434"/>
                <wp:lineTo x="21340" y="21434"/>
                <wp:lineTo x="21340" y="0"/>
                <wp:lineTo x="0" y="0"/>
              </wp:wrapPolygon>
            </wp:wrapThrough>
            <wp:docPr id="2" name="Imagen 2" descr="C:\Users\Rolando\AppData\Local\Microsoft\Windows\INetCache\Content.Word\ejercicio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lando\AppData\Local\Microsoft\Windows\INetCache\Content.Word\ejercicio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F16" w:rsidRPr="00955B66">
        <w:rPr>
          <w:sz w:val="24"/>
          <w:lang w:val="es-CL"/>
        </w:rPr>
        <w:t>Analiza los siguientes DFE y responde lo que se solicita</w:t>
      </w:r>
      <w:r w:rsidR="00FC3659" w:rsidRPr="00955B66">
        <w:rPr>
          <w:sz w:val="24"/>
          <w:lang w:val="es-CL"/>
        </w:rPr>
        <w:t>:</w:t>
      </w:r>
    </w:p>
    <w:p w14:paraId="2B3835FF" w14:textId="5B082EB7" w:rsidR="00470F16" w:rsidRPr="00FC3659" w:rsidRDefault="00470F16" w:rsidP="00470F16">
      <w:pPr>
        <w:pStyle w:val="Prrafodelista"/>
        <w:spacing w:before="120" w:after="0"/>
        <w:ind w:left="284"/>
        <w:contextualSpacing w:val="0"/>
        <w:jc w:val="both"/>
        <w:rPr>
          <w:rFonts w:ascii="Moire" w:hAnsi="Moire"/>
          <w:sz w:val="18"/>
          <w:lang w:val="es-CL"/>
        </w:rPr>
      </w:pPr>
    </w:p>
    <w:p w14:paraId="267C4F9B" w14:textId="7717FABF" w:rsidR="00470F16" w:rsidRPr="00470F16" w:rsidRDefault="00470F16" w:rsidP="00470F16">
      <w:pPr>
        <w:pStyle w:val="Prrafodelista"/>
        <w:numPr>
          <w:ilvl w:val="0"/>
          <w:numId w:val="34"/>
        </w:numPr>
        <w:ind w:left="567" w:hanging="491"/>
      </w:pPr>
      <w:r w:rsidRPr="00470F16">
        <w:t xml:space="preserve">Dado el siguiente algoritmo, escriba la salida si se ingresan los siguientes datos:  </w:t>
      </w:r>
    </w:p>
    <w:p w14:paraId="0A06AA3B" w14:textId="77777777" w:rsidR="00470F16" w:rsidRPr="00470F16" w:rsidRDefault="00470F16" w:rsidP="00470F16">
      <w:pPr>
        <w:ind w:left="567"/>
      </w:pPr>
      <w:r w:rsidRPr="00470F16">
        <w:t>N1 = -3;     N2 = 12</w:t>
      </w:r>
    </w:p>
    <w:p w14:paraId="3CBD4066" w14:textId="51F13BE4" w:rsidR="00FC3659" w:rsidRDefault="00470F16" w:rsidP="00470F16">
      <w:pPr>
        <w:ind w:left="567"/>
      </w:pPr>
      <w:r w:rsidRPr="00470F16">
        <w:t>N1 = 14;    N2 = -1</w:t>
      </w:r>
    </w:p>
    <w:p w14:paraId="435C4DEA" w14:textId="4B173D6A" w:rsidR="00FC3659" w:rsidRDefault="00470F16" w:rsidP="00470F16">
      <w:pPr>
        <w:pStyle w:val="Prrafodelista"/>
        <w:numPr>
          <w:ilvl w:val="0"/>
          <w:numId w:val="35"/>
        </w:numPr>
      </w:pPr>
      <w:r>
        <w:t>Describa el objetivo de del programa.</w:t>
      </w:r>
    </w:p>
    <w:p w14:paraId="0E7C753C" w14:textId="60D98401" w:rsidR="00470F16" w:rsidRDefault="00470F16" w:rsidP="00470F16"/>
    <w:p w14:paraId="57AA3C9D" w14:textId="01AFC4AD" w:rsidR="00470F16" w:rsidRPr="00470F16" w:rsidRDefault="00470F16" w:rsidP="00470F16">
      <w:pPr>
        <w:pStyle w:val="Prrafodelista"/>
        <w:numPr>
          <w:ilvl w:val="0"/>
          <w:numId w:val="34"/>
        </w:numPr>
        <w:spacing w:after="0" w:line="240" w:lineRule="auto"/>
      </w:pPr>
      <w:r w:rsidRPr="00470F16">
        <w:t xml:space="preserve">Indicar cuál es la salida (lo que muestra en pantalla) del siguiente DFE. </w:t>
      </w:r>
    </w:p>
    <w:p w14:paraId="38E42741" w14:textId="77777777" w:rsidR="00470F16" w:rsidRDefault="00470F16" w:rsidP="00470F16">
      <w:pPr>
        <w:spacing w:after="0" w:line="240" w:lineRule="auto"/>
        <w:ind w:left="709"/>
        <w:contextualSpacing/>
      </w:pPr>
      <w:r w:rsidRPr="00470F16">
        <w:t>Indique y compruebe posibles mejoras.</w:t>
      </w:r>
    </w:p>
    <w:p w14:paraId="23C2C8C0" w14:textId="13AA0D9B" w:rsidR="00FC3659" w:rsidRPr="00FC3659" w:rsidRDefault="005C30F5" w:rsidP="00FC3659">
      <w:r>
        <w:rPr>
          <w:rFonts w:ascii="Calibri" w:hAnsi="Calibri"/>
          <w:noProof/>
          <w:sz w:val="20"/>
        </w:rPr>
        <w:drawing>
          <wp:anchor distT="0" distB="0" distL="114300" distR="114300" simplePos="0" relativeHeight="251671552" behindDoc="1" locked="0" layoutInCell="1" allowOverlap="1" wp14:anchorId="7C7C47B0" wp14:editId="5D9B87C4">
            <wp:simplePos x="0" y="0"/>
            <wp:positionH relativeFrom="column">
              <wp:posOffset>264160</wp:posOffset>
            </wp:positionH>
            <wp:positionV relativeFrom="paragraph">
              <wp:posOffset>173355</wp:posOffset>
            </wp:positionV>
            <wp:extent cx="2117725" cy="2705100"/>
            <wp:effectExtent l="0" t="0" r="0" b="0"/>
            <wp:wrapTight wrapText="bothSides">
              <wp:wrapPolygon edited="0">
                <wp:start x="0" y="0"/>
                <wp:lineTo x="0" y="21448"/>
                <wp:lineTo x="21373" y="21448"/>
                <wp:lineTo x="21373" y="0"/>
                <wp:lineTo x="0" y="0"/>
              </wp:wrapPolygon>
            </wp:wrapTight>
            <wp:docPr id="3" name="Imagen 3" descr="C:\Users\Rolando\AppData\Local\Microsoft\Windows\INetCache\Content.Word\ejercicio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lando\AppData\Local\Microsoft\Windows\INetCache\Content.Word\ejercicio_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C22F4" w14:textId="77777777" w:rsidR="00C03C1C" w:rsidRDefault="00C03C1C">
      <w:pPr>
        <w:rPr>
          <w:rFonts w:ascii="Trebuchet MS" w:hAnsi="Trebuchet MS"/>
          <w:sz w:val="18"/>
          <w:lang w:val="es-CL"/>
        </w:rPr>
      </w:pPr>
      <w:r>
        <w:rPr>
          <w:rFonts w:ascii="Trebuchet MS" w:hAnsi="Trebuchet MS"/>
          <w:sz w:val="18"/>
          <w:lang w:val="es-CL"/>
        </w:rPr>
        <w:br w:type="page"/>
      </w:r>
      <w:bookmarkStart w:id="0" w:name="_GoBack"/>
      <w:bookmarkEnd w:id="0"/>
    </w:p>
    <w:p w14:paraId="3AF59CC5" w14:textId="77777777" w:rsidR="00C03C1C" w:rsidRPr="00C03C1C" w:rsidRDefault="00C03C1C" w:rsidP="00C03C1C">
      <w:pPr>
        <w:pStyle w:val="Prrafodelista"/>
        <w:numPr>
          <w:ilvl w:val="0"/>
          <w:numId w:val="34"/>
        </w:numPr>
        <w:spacing w:after="0" w:line="240" w:lineRule="auto"/>
      </w:pPr>
      <w:r>
        <w:rPr>
          <w:rFonts w:ascii="Trebuchet MS" w:hAnsi="Trebuchet MS"/>
          <w:noProof/>
          <w:sz w:val="18"/>
          <w:lang w:val="es-CL" w:eastAsia="es-CL"/>
        </w:rPr>
        <w:lastRenderedPageBreak/>
        <w:drawing>
          <wp:anchor distT="0" distB="0" distL="114300" distR="114300" simplePos="0" relativeHeight="251667456" behindDoc="0" locked="0" layoutInCell="1" allowOverlap="1" wp14:anchorId="55DFA380" wp14:editId="7F904149">
            <wp:simplePos x="0" y="0"/>
            <wp:positionH relativeFrom="column">
              <wp:posOffset>4987925</wp:posOffset>
            </wp:positionH>
            <wp:positionV relativeFrom="paragraph">
              <wp:posOffset>285750</wp:posOffset>
            </wp:positionV>
            <wp:extent cx="1635125" cy="2294890"/>
            <wp:effectExtent l="0" t="0" r="3175" b="0"/>
            <wp:wrapThrough wrapText="bothSides">
              <wp:wrapPolygon edited="0">
                <wp:start x="0" y="0"/>
                <wp:lineTo x="0" y="21337"/>
                <wp:lineTo x="21390" y="21337"/>
                <wp:lineTo x="21390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3C1C">
        <w:t>Indicar cuál es la salida (lo que muestra en pantalla) del siguiente DFE, considerando los siguientes valores de ingreso:</w:t>
      </w:r>
    </w:p>
    <w:tbl>
      <w:tblPr>
        <w:tblpPr w:leftFromText="141" w:rightFromText="141" w:vertAnchor="page" w:horzAnchor="page" w:tblpX="1798" w:tblpY="2373"/>
        <w:tblW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567"/>
      </w:tblGrid>
      <w:tr w:rsidR="00C03C1C" w:rsidRPr="00C03C1C" w14:paraId="634F96FB" w14:textId="77777777" w:rsidTr="00C03C1C">
        <w:trPr>
          <w:trHeight w:val="196"/>
        </w:trPr>
        <w:tc>
          <w:tcPr>
            <w:tcW w:w="709" w:type="dxa"/>
            <w:tcBorders>
              <w:top w:val="single" w:sz="8" w:space="0" w:color="FA8D3D"/>
              <w:left w:val="single" w:sz="8" w:space="0" w:color="FA8D3D"/>
              <w:bottom w:val="single" w:sz="8" w:space="0" w:color="FA8D3D"/>
              <w:right w:val="nil"/>
            </w:tcBorders>
            <w:shd w:val="clear" w:color="auto" w:fill="FA8D3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BF8E6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b/>
                <w:bCs/>
                <w:sz w:val="18"/>
              </w:rPr>
              <w:t>A</w:t>
            </w:r>
          </w:p>
        </w:tc>
        <w:tc>
          <w:tcPr>
            <w:tcW w:w="567" w:type="dxa"/>
            <w:tcBorders>
              <w:top w:val="single" w:sz="8" w:space="0" w:color="FA8D3D"/>
              <w:left w:val="nil"/>
              <w:bottom w:val="single" w:sz="8" w:space="0" w:color="FA8D3D"/>
              <w:right w:val="single" w:sz="8" w:space="0" w:color="FA8D3D"/>
            </w:tcBorders>
            <w:shd w:val="clear" w:color="auto" w:fill="FA8D3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87D66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b/>
                <w:bCs/>
                <w:sz w:val="18"/>
              </w:rPr>
              <w:t>B</w:t>
            </w:r>
          </w:p>
        </w:tc>
      </w:tr>
      <w:tr w:rsidR="00C03C1C" w:rsidRPr="00C03C1C" w14:paraId="5DE33D28" w14:textId="77777777" w:rsidTr="00C03C1C">
        <w:trPr>
          <w:trHeight w:val="295"/>
        </w:trPr>
        <w:tc>
          <w:tcPr>
            <w:tcW w:w="709" w:type="dxa"/>
            <w:tcBorders>
              <w:top w:val="single" w:sz="8" w:space="0" w:color="FA8D3D"/>
              <w:left w:val="single" w:sz="8" w:space="0" w:color="FA8D3D"/>
              <w:bottom w:val="single" w:sz="8" w:space="0" w:color="FA8D3D"/>
              <w:right w:val="nil"/>
            </w:tcBorders>
            <w:shd w:val="clear" w:color="auto" w:fill="FEEE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00EB8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b/>
                <w:bCs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8" w:space="0" w:color="FA8D3D"/>
              <w:left w:val="nil"/>
              <w:bottom w:val="single" w:sz="8" w:space="0" w:color="FA8D3D"/>
              <w:right w:val="single" w:sz="8" w:space="0" w:color="FA8D3D"/>
            </w:tcBorders>
            <w:shd w:val="clear" w:color="auto" w:fill="FEEE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1AC7F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sz w:val="18"/>
              </w:rPr>
              <w:t>5</w:t>
            </w:r>
          </w:p>
        </w:tc>
      </w:tr>
      <w:tr w:rsidR="00C03C1C" w:rsidRPr="00C03C1C" w14:paraId="558628BF" w14:textId="77777777" w:rsidTr="00C03C1C">
        <w:trPr>
          <w:trHeight w:val="295"/>
        </w:trPr>
        <w:tc>
          <w:tcPr>
            <w:tcW w:w="709" w:type="dxa"/>
            <w:tcBorders>
              <w:top w:val="single" w:sz="8" w:space="0" w:color="FA8D3D"/>
              <w:left w:val="single" w:sz="8" w:space="0" w:color="FA8D3D"/>
              <w:bottom w:val="single" w:sz="8" w:space="0" w:color="FA8D3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E0A22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b/>
                <w:bCs/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8" w:space="0" w:color="FA8D3D"/>
              <w:left w:val="nil"/>
              <w:bottom w:val="single" w:sz="8" w:space="0" w:color="FA8D3D"/>
              <w:right w:val="single" w:sz="8" w:space="0" w:color="FA8D3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7BC0E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sz w:val="18"/>
              </w:rPr>
              <w:t>4</w:t>
            </w:r>
          </w:p>
        </w:tc>
      </w:tr>
      <w:tr w:rsidR="00C03C1C" w:rsidRPr="00C03C1C" w14:paraId="0C0FE237" w14:textId="77777777" w:rsidTr="00C03C1C">
        <w:trPr>
          <w:trHeight w:val="295"/>
        </w:trPr>
        <w:tc>
          <w:tcPr>
            <w:tcW w:w="709" w:type="dxa"/>
            <w:tcBorders>
              <w:top w:val="single" w:sz="8" w:space="0" w:color="FA8D3D"/>
              <w:left w:val="single" w:sz="8" w:space="0" w:color="FA8D3D"/>
              <w:bottom w:val="single" w:sz="8" w:space="0" w:color="FA8D3D"/>
              <w:right w:val="nil"/>
            </w:tcBorders>
            <w:shd w:val="clear" w:color="auto" w:fill="FEEE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6020E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b/>
                <w:bCs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FA8D3D"/>
              <w:left w:val="nil"/>
              <w:bottom w:val="single" w:sz="8" w:space="0" w:color="FA8D3D"/>
              <w:right w:val="single" w:sz="8" w:space="0" w:color="FA8D3D"/>
            </w:tcBorders>
            <w:shd w:val="clear" w:color="auto" w:fill="FEEE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97E52" w14:textId="77777777" w:rsidR="00C03C1C" w:rsidRPr="00C03C1C" w:rsidRDefault="00C03C1C" w:rsidP="00C03C1C">
            <w:pPr>
              <w:spacing w:after="0"/>
              <w:jc w:val="center"/>
              <w:rPr>
                <w:rFonts w:ascii="Trebuchet MS" w:hAnsi="Trebuchet MS"/>
                <w:sz w:val="18"/>
                <w:lang w:val="es-CL"/>
              </w:rPr>
            </w:pPr>
            <w:r w:rsidRPr="00C03C1C">
              <w:rPr>
                <w:rFonts w:ascii="Trebuchet MS" w:hAnsi="Trebuchet MS"/>
                <w:sz w:val="18"/>
              </w:rPr>
              <w:t>3</w:t>
            </w:r>
          </w:p>
        </w:tc>
      </w:tr>
    </w:tbl>
    <w:p w14:paraId="586603F6" w14:textId="77777777" w:rsidR="00C03C1C" w:rsidRPr="00C03C1C" w:rsidRDefault="00C03C1C" w:rsidP="00C03C1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5CB2E61B" w14:textId="77777777" w:rsidR="00C03C1C" w:rsidRPr="00C03C1C" w:rsidRDefault="00C03C1C" w:rsidP="00C03C1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56328FAB" w14:textId="77777777" w:rsidR="00C03C1C" w:rsidRPr="00C03C1C" w:rsidRDefault="00C03C1C" w:rsidP="00C03C1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6CBE889B" w14:textId="77777777" w:rsidR="00C03C1C" w:rsidRPr="00C03C1C" w:rsidRDefault="00C03C1C" w:rsidP="00C03C1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648B9B51" w14:textId="77777777" w:rsidR="00C03C1C" w:rsidRPr="00C03C1C" w:rsidRDefault="00C03C1C" w:rsidP="00C03C1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5AD259C0" w14:textId="77777777" w:rsidR="00C03C1C" w:rsidRPr="00C03C1C" w:rsidRDefault="00C03C1C" w:rsidP="00C03C1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52CA0718" w14:textId="77777777" w:rsidR="00A707F5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Es mejorable?</w:t>
      </w:r>
    </w:p>
    <w:p w14:paraId="2B7F1696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45923D6D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164B5CA3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642D8B1D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423ED6B0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7FBF0124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5D9BAECC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388DB787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2FC693B4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701D3C2D" w14:textId="77777777" w:rsidR="00C03C1C" w:rsidRPr="00C03C1C" w:rsidRDefault="00C03C1C" w:rsidP="00C03C1C">
      <w:pPr>
        <w:pStyle w:val="Prrafodelista"/>
        <w:numPr>
          <w:ilvl w:val="0"/>
          <w:numId w:val="34"/>
        </w:numPr>
        <w:spacing w:after="0" w:line="240" w:lineRule="auto"/>
      </w:pPr>
      <w:r w:rsidRPr="00C03C1C">
        <w:t xml:space="preserve">Indicar cuál es la salida (lo que muestra en pantalla) del siguiente DFE. </w:t>
      </w:r>
    </w:p>
    <w:p w14:paraId="2C9A77BF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Indique y compruebe posibles mejoras.</w:t>
      </w:r>
    </w:p>
    <w:p w14:paraId="3CF0955B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noProof/>
          <w:sz w:val="18"/>
          <w:lang w:val="es-CL"/>
        </w:rPr>
        <w:drawing>
          <wp:inline distT="0" distB="0" distL="0" distR="0" wp14:anchorId="623AC3D8" wp14:editId="037825A4">
            <wp:extent cx="1685365" cy="1222352"/>
            <wp:effectExtent l="0" t="0" r="0" b="0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072" cy="122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749E9C06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03D47577" w14:textId="77777777" w:rsidR="00C03C1C" w:rsidRPr="00C03C1C" w:rsidRDefault="00C03C1C" w:rsidP="00C03C1C">
      <w:pPr>
        <w:pStyle w:val="Prrafodelista"/>
        <w:numPr>
          <w:ilvl w:val="0"/>
          <w:numId w:val="34"/>
        </w:numPr>
        <w:spacing w:after="0" w:line="240" w:lineRule="auto"/>
      </w:pPr>
      <w:r w:rsidRPr="00C03C1C">
        <w:rPr>
          <w:noProof/>
        </w:rPr>
        <w:drawing>
          <wp:anchor distT="0" distB="0" distL="114300" distR="114300" simplePos="0" relativeHeight="251668480" behindDoc="0" locked="0" layoutInCell="1" allowOverlap="1" wp14:anchorId="3348B4D5" wp14:editId="074E2853">
            <wp:simplePos x="0" y="0"/>
            <wp:positionH relativeFrom="column">
              <wp:posOffset>5109322</wp:posOffset>
            </wp:positionH>
            <wp:positionV relativeFrom="paragraph">
              <wp:posOffset>37577</wp:posOffset>
            </wp:positionV>
            <wp:extent cx="1513840" cy="1613535"/>
            <wp:effectExtent l="0" t="0" r="0" b="5715"/>
            <wp:wrapSquare wrapText="bothSides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84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Pr="00C03C1C">
        <w:t xml:space="preserve">Indicar cuál es la salida (lo que muestra en pantalla) del siguiente DFE. </w:t>
      </w:r>
    </w:p>
    <w:p w14:paraId="08AAFD46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Indique y compruebe posibles mejoras.</w:t>
      </w:r>
    </w:p>
    <w:p w14:paraId="22C30BE5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2FAC2323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79CCD279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41B36737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1A8B7B2E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74015126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71931CE8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33C8E518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3D09AA74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7E39FE87" w14:textId="77777777" w:rsidR="00955B66" w:rsidRDefault="00955B66">
      <w:pPr>
        <w:rPr>
          <w:sz w:val="24"/>
          <w:lang w:val="es-CL"/>
        </w:rPr>
      </w:pPr>
      <w:r>
        <w:rPr>
          <w:sz w:val="24"/>
          <w:lang w:val="es-CL"/>
        </w:rPr>
        <w:br w:type="page"/>
      </w:r>
    </w:p>
    <w:p w14:paraId="36DCEAB9" w14:textId="5E1F9F95" w:rsidR="00A7766A" w:rsidRPr="00955B66" w:rsidRDefault="00A7766A" w:rsidP="00955B66">
      <w:pPr>
        <w:pStyle w:val="Prrafodelista"/>
        <w:numPr>
          <w:ilvl w:val="0"/>
          <w:numId w:val="37"/>
        </w:numPr>
        <w:rPr>
          <w:sz w:val="24"/>
          <w:lang w:val="es-CL"/>
        </w:rPr>
      </w:pPr>
      <w:r w:rsidRPr="00955B66">
        <w:rPr>
          <w:sz w:val="24"/>
          <w:lang w:val="es-CL"/>
        </w:rPr>
        <w:t>De acuerdo a los siguientes pseudo códigos responda.</w:t>
      </w:r>
    </w:p>
    <w:p w14:paraId="54259917" w14:textId="77777777" w:rsidR="00C03C1C" w:rsidRPr="00C03C1C" w:rsidRDefault="00C03C1C" w:rsidP="00A7766A">
      <w:pPr>
        <w:pStyle w:val="Prrafodelista"/>
        <w:numPr>
          <w:ilvl w:val="0"/>
          <w:numId w:val="36"/>
        </w:numPr>
        <w:spacing w:after="0" w:line="240" w:lineRule="auto"/>
      </w:pPr>
      <w:r w:rsidRPr="00C03C1C">
        <w:t>Dado el siguiente algoritmo, indique en qué consiste (qué hace), redactando un enunciado apropiado, con un ejemplo de funcionamiento.</w:t>
      </w:r>
    </w:p>
    <w:p w14:paraId="416EF80C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592EC564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Inicio</w:t>
      </w:r>
    </w:p>
    <w:p w14:paraId="72576FC8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Escribir(“Ingrese: ”)</w:t>
      </w:r>
    </w:p>
    <w:p w14:paraId="1F683F6C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Leer(N)</w:t>
      </w:r>
    </w:p>
    <w:p w14:paraId="7D55DE22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Mientras N&lt;2 OR N&gt;12</w:t>
      </w:r>
    </w:p>
    <w:p w14:paraId="6237BEA1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ab/>
        <w:t xml:space="preserve">Escribir(“ERROR, ingrese otra vez: ”) </w:t>
      </w:r>
    </w:p>
    <w:p w14:paraId="0F98FF22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ab/>
        <w:t>Leer(N)</w:t>
      </w:r>
    </w:p>
    <w:p w14:paraId="7B806A41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Fin mientras</w:t>
      </w:r>
      <w:r w:rsidRPr="00C03C1C">
        <w:rPr>
          <w:rFonts w:ascii="Trebuchet MS" w:hAnsi="Trebuchet MS"/>
          <w:sz w:val="18"/>
          <w:lang w:val="es-CL"/>
        </w:rPr>
        <w:tab/>
      </w:r>
    </w:p>
    <w:p w14:paraId="08793494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>
        <w:rPr>
          <w:rFonts w:ascii="Trebuchet MS" w:hAnsi="Trebuchet MS"/>
          <w:sz w:val="18"/>
          <w:lang w:val="es-CL"/>
        </w:rPr>
        <w:t xml:space="preserve">  i&lt;-</w:t>
      </w:r>
      <w:r w:rsidRPr="00C03C1C">
        <w:rPr>
          <w:rFonts w:ascii="Trebuchet MS" w:hAnsi="Trebuchet MS"/>
          <w:sz w:val="18"/>
          <w:lang w:val="es-CL"/>
        </w:rPr>
        <w:t>1</w:t>
      </w:r>
    </w:p>
    <w:p w14:paraId="2CE2DA13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Mientras i &lt;= 10 </w:t>
      </w:r>
    </w:p>
    <w:p w14:paraId="15D4C93F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ab/>
        <w:t>Escribir (i , " X " , N, " = " , (i * N))</w:t>
      </w:r>
    </w:p>
    <w:p w14:paraId="1F392E29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ab/>
        <w:t xml:space="preserve">i </w:t>
      </w:r>
      <w:r>
        <w:rPr>
          <w:rFonts w:ascii="Trebuchet MS" w:hAnsi="Trebuchet MS"/>
          <w:sz w:val="18"/>
          <w:lang w:val="es-CL"/>
        </w:rPr>
        <w:t>&lt;-</w:t>
      </w:r>
      <w:r w:rsidRPr="00C03C1C">
        <w:rPr>
          <w:rFonts w:ascii="Trebuchet MS" w:hAnsi="Trebuchet MS"/>
          <w:sz w:val="18"/>
          <w:lang w:val="es-CL"/>
        </w:rPr>
        <w:t>i + 1</w:t>
      </w:r>
    </w:p>
    <w:p w14:paraId="6FAC9E2D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Fin Mientras</w:t>
      </w:r>
    </w:p>
    <w:p w14:paraId="4C3D28E5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Fin</w:t>
      </w:r>
    </w:p>
    <w:p w14:paraId="6156BF78" w14:textId="77777777" w:rsidR="00C03C1C" w:rsidRPr="00A7766A" w:rsidRDefault="00A7766A" w:rsidP="00A7766A">
      <w:pPr>
        <w:pStyle w:val="Prrafodelista"/>
        <w:numPr>
          <w:ilvl w:val="0"/>
          <w:numId w:val="36"/>
        </w:numPr>
        <w:spacing w:after="0" w:line="240" w:lineRule="auto"/>
      </w:pPr>
      <w:r w:rsidRPr="00A7766A">
        <w:t>Indique</w:t>
      </w:r>
      <w:r w:rsidR="00C03C1C" w:rsidRPr="00A7766A">
        <w:t xml:space="preserve"> la salida del siguiente algoritmo en pseudo-codigo:</w:t>
      </w:r>
    </w:p>
    <w:p w14:paraId="57FC361C" w14:textId="77777777" w:rsidR="00A7766A" w:rsidRDefault="00A7766A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01B4B002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Inicio</w:t>
      </w:r>
    </w:p>
    <w:p w14:paraId="0BD0FC6B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  a </w:t>
      </w:r>
      <w:r w:rsidR="00A7766A" w:rsidRPr="00A7766A">
        <w:rPr>
          <w:rFonts w:ascii="Trebuchet MS" w:hAnsi="Trebuchet MS"/>
          <w:sz w:val="18"/>
          <w:lang w:val="es-CL"/>
        </w:rPr>
        <w:sym w:font="Wingdings" w:char="F0DF"/>
      </w:r>
      <w:r w:rsidRPr="00C03C1C">
        <w:rPr>
          <w:rFonts w:ascii="Trebuchet MS" w:hAnsi="Trebuchet MS"/>
          <w:sz w:val="18"/>
          <w:lang w:val="es-CL"/>
        </w:rPr>
        <w:t xml:space="preserve"> 3</w:t>
      </w:r>
    </w:p>
    <w:p w14:paraId="6B70577B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  Si a &gt; 5 entonces</w:t>
      </w:r>
    </w:p>
    <w:p w14:paraId="4FD90CDF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ab/>
        <w:t xml:space="preserve">a </w:t>
      </w:r>
      <w:r w:rsidR="00A7766A" w:rsidRPr="00A7766A">
        <w:rPr>
          <w:rFonts w:ascii="Trebuchet MS" w:hAnsi="Trebuchet MS"/>
          <w:sz w:val="18"/>
          <w:lang w:val="es-CL"/>
        </w:rPr>
        <w:sym w:font="Wingdings" w:char="F0DF"/>
      </w:r>
      <w:r w:rsidRPr="00C03C1C">
        <w:rPr>
          <w:rFonts w:ascii="Trebuchet MS" w:hAnsi="Trebuchet MS"/>
          <w:sz w:val="18"/>
          <w:lang w:val="es-CL"/>
        </w:rPr>
        <w:t xml:space="preserve"> a * 5</w:t>
      </w:r>
    </w:p>
    <w:p w14:paraId="54CFBA07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ab/>
        <w:t xml:space="preserve">a </w:t>
      </w:r>
      <w:r w:rsidR="00A7766A" w:rsidRPr="00A7766A">
        <w:rPr>
          <w:rFonts w:ascii="Trebuchet MS" w:hAnsi="Trebuchet MS"/>
          <w:sz w:val="18"/>
          <w:lang w:val="es-CL"/>
        </w:rPr>
        <w:sym w:font="Wingdings" w:char="F0DF"/>
      </w:r>
      <w:r w:rsidRPr="00C03C1C">
        <w:rPr>
          <w:rFonts w:ascii="Trebuchet MS" w:hAnsi="Trebuchet MS"/>
          <w:sz w:val="18"/>
          <w:lang w:val="es-CL"/>
        </w:rPr>
        <w:t>a + 1</w:t>
      </w:r>
    </w:p>
    <w:p w14:paraId="4020716A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  Fin Si</w:t>
      </w:r>
    </w:p>
    <w:p w14:paraId="37ABC54D" w14:textId="77777777" w:rsidR="00C03C1C" w:rsidRP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 xml:space="preserve">    Escribir (a)</w:t>
      </w:r>
    </w:p>
    <w:p w14:paraId="53BCF3FD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C03C1C">
        <w:rPr>
          <w:rFonts w:ascii="Trebuchet MS" w:hAnsi="Trebuchet MS"/>
          <w:sz w:val="18"/>
          <w:lang w:val="es-CL"/>
        </w:rPr>
        <w:t>Fin</w:t>
      </w:r>
    </w:p>
    <w:p w14:paraId="12E902A9" w14:textId="77777777" w:rsidR="00A7766A" w:rsidRDefault="00A7766A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1017C764" w14:textId="77777777" w:rsidR="00A7766A" w:rsidRPr="00A7766A" w:rsidRDefault="00A7766A" w:rsidP="00A7766A">
      <w:pPr>
        <w:pStyle w:val="Prrafodelista"/>
        <w:numPr>
          <w:ilvl w:val="0"/>
          <w:numId w:val="36"/>
        </w:numPr>
        <w:spacing w:after="0" w:line="240" w:lineRule="auto"/>
      </w:pPr>
      <w:r w:rsidRPr="00A7766A">
        <w:t>Indicar que imprime en pantalla el siguiente microprograma.</w:t>
      </w:r>
    </w:p>
    <w:p w14:paraId="7B49116E" w14:textId="77777777" w:rsidR="00C03C1C" w:rsidRDefault="00C03C1C" w:rsidP="00C03C1C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p w14:paraId="3D2E9B74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A7766A">
        <w:rPr>
          <w:rFonts w:ascii="Trebuchet MS" w:hAnsi="Trebuchet MS"/>
          <w:sz w:val="18"/>
          <w:lang w:val="es-CL"/>
        </w:rPr>
        <w:t xml:space="preserve">     Inicio</w:t>
      </w:r>
    </w:p>
    <w:p w14:paraId="400E7999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A7766A">
        <w:rPr>
          <w:rFonts w:ascii="Trebuchet MS" w:hAnsi="Trebuchet MS"/>
          <w:sz w:val="18"/>
          <w:lang w:val="es-CL"/>
        </w:rPr>
        <w:tab/>
        <w:t>Z</w:t>
      </w:r>
      <w:r w:rsidRPr="00A7766A">
        <w:rPr>
          <w:rFonts w:ascii="Trebuchet MS" w:hAnsi="Trebuchet MS"/>
          <w:sz w:val="18"/>
          <w:lang w:val="es-CL"/>
        </w:rPr>
        <w:sym w:font="Wingdings" w:char="F0DF"/>
      </w:r>
      <w:r w:rsidRPr="00A7766A">
        <w:rPr>
          <w:rFonts w:ascii="Trebuchet MS" w:hAnsi="Trebuchet MS"/>
          <w:sz w:val="18"/>
          <w:lang w:val="es-CL"/>
        </w:rPr>
        <w:t>4</w:t>
      </w:r>
    </w:p>
    <w:p w14:paraId="065BAEDD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>
        <w:rPr>
          <w:rFonts w:ascii="Trebuchet MS" w:hAnsi="Trebuchet MS"/>
          <w:sz w:val="18"/>
          <w:lang w:val="es-CL"/>
        </w:rPr>
        <w:tab/>
        <w:t>I</w:t>
      </w:r>
      <w:r w:rsidRPr="00A7766A">
        <w:rPr>
          <w:rFonts w:ascii="Trebuchet MS" w:hAnsi="Trebuchet MS"/>
          <w:sz w:val="18"/>
          <w:lang w:val="es-CL"/>
        </w:rPr>
        <w:sym w:font="Wingdings" w:char="F0DF"/>
      </w:r>
      <w:r w:rsidRPr="00A7766A">
        <w:rPr>
          <w:rFonts w:ascii="Trebuchet MS" w:hAnsi="Trebuchet MS"/>
          <w:sz w:val="18"/>
          <w:lang w:val="es-CL"/>
        </w:rPr>
        <w:t>1</w:t>
      </w:r>
      <w:r w:rsidRPr="00A7766A">
        <w:rPr>
          <w:rFonts w:ascii="Trebuchet MS" w:hAnsi="Trebuchet MS"/>
          <w:sz w:val="18"/>
          <w:lang w:val="es-CL"/>
        </w:rPr>
        <w:tab/>
      </w:r>
    </w:p>
    <w:p w14:paraId="06500451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A7766A">
        <w:rPr>
          <w:rFonts w:ascii="Trebuchet MS" w:hAnsi="Trebuchet MS"/>
          <w:sz w:val="18"/>
          <w:lang w:val="es-CL"/>
        </w:rPr>
        <w:tab/>
        <w:t>mientras i &lt;= 5</w:t>
      </w:r>
    </w:p>
    <w:p w14:paraId="46C25B76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>
        <w:rPr>
          <w:rFonts w:ascii="Trebuchet MS" w:hAnsi="Trebuchet MS"/>
          <w:sz w:val="18"/>
          <w:lang w:val="es-CL"/>
        </w:rPr>
        <w:tab/>
        <w:t xml:space="preserve">     z</w:t>
      </w:r>
      <w:r w:rsidRPr="00A7766A">
        <w:rPr>
          <w:rFonts w:ascii="Trebuchet MS" w:hAnsi="Trebuchet MS"/>
          <w:sz w:val="18"/>
          <w:lang w:val="es-CL"/>
        </w:rPr>
        <w:sym w:font="Wingdings" w:char="F0DF"/>
      </w:r>
      <w:r w:rsidRPr="00A7766A">
        <w:rPr>
          <w:rFonts w:ascii="Trebuchet MS" w:hAnsi="Trebuchet MS"/>
          <w:sz w:val="18"/>
          <w:lang w:val="es-CL"/>
        </w:rPr>
        <w:t>i * i</w:t>
      </w:r>
    </w:p>
    <w:p w14:paraId="293B9503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A7766A">
        <w:rPr>
          <w:rFonts w:ascii="Trebuchet MS" w:hAnsi="Trebuchet MS"/>
          <w:sz w:val="18"/>
          <w:lang w:val="es-CL"/>
        </w:rPr>
        <w:tab/>
        <w:t xml:space="preserve">     Escribir(“z= “ , z)</w:t>
      </w:r>
    </w:p>
    <w:p w14:paraId="6DD05114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>
        <w:rPr>
          <w:rFonts w:ascii="Trebuchet MS" w:hAnsi="Trebuchet MS"/>
          <w:sz w:val="18"/>
          <w:lang w:val="es-CL"/>
        </w:rPr>
        <w:tab/>
        <w:t xml:space="preserve">     I</w:t>
      </w:r>
      <w:r w:rsidRPr="00A7766A">
        <w:rPr>
          <w:rFonts w:ascii="Trebuchet MS" w:hAnsi="Trebuchet MS"/>
          <w:sz w:val="18"/>
          <w:lang w:val="es-CL"/>
        </w:rPr>
        <w:sym w:font="Wingdings" w:char="F0DF"/>
      </w:r>
      <w:r w:rsidRPr="00A7766A">
        <w:rPr>
          <w:rFonts w:ascii="Trebuchet MS" w:hAnsi="Trebuchet MS"/>
          <w:sz w:val="18"/>
          <w:lang w:val="es-CL"/>
        </w:rPr>
        <w:t>i+1</w:t>
      </w:r>
    </w:p>
    <w:p w14:paraId="6BC366EC" w14:textId="77777777" w:rsidR="00A7766A" w:rsidRP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A7766A">
        <w:rPr>
          <w:rFonts w:ascii="Trebuchet MS" w:hAnsi="Trebuchet MS"/>
          <w:sz w:val="18"/>
          <w:lang w:val="es-CL"/>
        </w:rPr>
        <w:tab/>
        <w:t>fin mientras</w:t>
      </w:r>
    </w:p>
    <w:p w14:paraId="425052E9" w14:textId="77777777" w:rsidR="00C03C1C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  <w:r w:rsidRPr="00A7766A">
        <w:rPr>
          <w:rFonts w:ascii="Trebuchet MS" w:hAnsi="Trebuchet MS"/>
          <w:sz w:val="18"/>
          <w:lang w:val="es-CL"/>
        </w:rPr>
        <w:t xml:space="preserve">     Fin</w:t>
      </w:r>
    </w:p>
    <w:p w14:paraId="1E899322" w14:textId="77777777" w:rsidR="00A7766A" w:rsidRDefault="00A7766A" w:rsidP="00A7766A">
      <w:pPr>
        <w:spacing w:after="0"/>
        <w:ind w:left="709"/>
        <w:jc w:val="both"/>
        <w:rPr>
          <w:rFonts w:ascii="Trebuchet MS" w:hAnsi="Trebuchet MS"/>
          <w:sz w:val="18"/>
          <w:lang w:val="es-CL"/>
        </w:rPr>
      </w:pPr>
    </w:p>
    <w:sectPr w:rsidR="00A7766A" w:rsidSect="005C30F5">
      <w:headerReference w:type="default" r:id="rId13"/>
      <w:type w:val="continuous"/>
      <w:pgSz w:w="12240" w:h="15840" w:code="1"/>
      <w:pgMar w:top="1255" w:right="714" w:bottom="993" w:left="709" w:header="284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99123" w14:textId="77777777" w:rsidR="00470F16" w:rsidRDefault="00470F16" w:rsidP="00D02446">
      <w:pPr>
        <w:spacing w:after="0" w:line="240" w:lineRule="auto"/>
      </w:pPr>
      <w:r>
        <w:separator/>
      </w:r>
    </w:p>
  </w:endnote>
  <w:endnote w:type="continuationSeparator" w:id="0">
    <w:p w14:paraId="2326E23E" w14:textId="77777777" w:rsidR="00470F16" w:rsidRDefault="00470F16" w:rsidP="00D0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ire">
    <w:altName w:val="Centaur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7CF6AF" w14:textId="77777777" w:rsidR="00470F16" w:rsidRDefault="00470F16" w:rsidP="00D02446">
      <w:pPr>
        <w:spacing w:after="0" w:line="240" w:lineRule="auto"/>
      </w:pPr>
      <w:r>
        <w:separator/>
      </w:r>
    </w:p>
  </w:footnote>
  <w:footnote w:type="continuationSeparator" w:id="0">
    <w:p w14:paraId="11E740AA" w14:textId="77777777" w:rsidR="00470F16" w:rsidRDefault="00470F16" w:rsidP="00D0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0273F2" w14:textId="77777777" w:rsidR="00D02446" w:rsidRDefault="00D02446" w:rsidP="00D02446">
    <w:pPr>
      <w:tabs>
        <w:tab w:val="center" w:pos="6279"/>
      </w:tabs>
      <w:spacing w:line="40" w:lineRule="exact"/>
      <w:ind w:left="3725"/>
      <w:rPr>
        <w:rFonts w:ascii="Arial" w:hAnsi="Arial" w:cs="Arial"/>
        <w:b/>
        <w:bCs/>
        <w:color w:val="96989A"/>
        <w:w w:val="120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6C623C8B" wp14:editId="0FB98BDF">
          <wp:simplePos x="0" y="0"/>
          <wp:positionH relativeFrom="column">
            <wp:posOffset>-57454</wp:posOffset>
          </wp:positionH>
          <wp:positionV relativeFrom="paragraph">
            <wp:posOffset>97955</wp:posOffset>
          </wp:positionV>
          <wp:extent cx="2064192" cy="771277"/>
          <wp:effectExtent l="1905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4192" cy="771277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D26E282" w14:textId="77777777" w:rsidR="00D02446" w:rsidRDefault="00FC3659" w:rsidP="00D02446">
    <w:pPr>
      <w:tabs>
        <w:tab w:val="center" w:pos="6279"/>
      </w:tabs>
      <w:spacing w:after="0" w:line="240" w:lineRule="auto"/>
      <w:ind w:right="83"/>
      <w:jc w:val="right"/>
      <w:rPr>
        <w:rFonts w:ascii="Arial" w:hAnsi="Arial" w:cs="Arial"/>
        <w:b/>
        <w:bCs/>
        <w:color w:val="96989A"/>
        <w:w w:val="120"/>
      </w:rPr>
    </w:pPr>
    <w:r>
      <w:rPr>
        <w:rFonts w:ascii="Arial" w:hAnsi="Arial" w:cs="Arial"/>
        <w:b/>
        <w:bCs/>
        <w:color w:val="96989A"/>
        <w:w w:val="120"/>
      </w:rPr>
      <w:t>INTRODUCCION A LA PROGRAMACION</w:t>
    </w:r>
    <w:r w:rsidR="00D02446">
      <w:rPr>
        <w:rFonts w:ascii="Arial" w:hAnsi="Arial" w:cs="Arial"/>
        <w:b/>
        <w:bCs/>
        <w:color w:val="96989A"/>
        <w:w w:val="120"/>
      </w:rPr>
      <w:t xml:space="preserve"> – </w:t>
    </w:r>
    <w:r>
      <w:rPr>
        <w:rFonts w:ascii="Arial" w:hAnsi="Arial" w:cs="Arial"/>
        <w:b/>
        <w:bCs/>
        <w:color w:val="96989A"/>
        <w:w w:val="120"/>
      </w:rPr>
      <w:t>4</w:t>
    </w:r>
    <w:r w:rsidR="00D02446">
      <w:rPr>
        <w:rFonts w:ascii="Arial" w:hAnsi="Arial" w:cs="Arial"/>
        <w:b/>
        <w:bCs/>
        <w:color w:val="96989A"/>
        <w:w w:val="120"/>
      </w:rPr>
      <w:t>º AÑO MEDIO</w:t>
    </w:r>
  </w:p>
  <w:p w14:paraId="27CC55AB" w14:textId="77777777" w:rsidR="00D02446" w:rsidRDefault="00D02446" w:rsidP="00D02446">
    <w:pPr>
      <w:spacing w:after="0" w:line="240" w:lineRule="auto"/>
      <w:ind w:right="162"/>
      <w:jc w:val="right"/>
      <w:rPr>
        <w:rFonts w:ascii="Calibri" w:hAnsi="Calibri"/>
        <w:sz w:val="21"/>
        <w:szCs w:val="21"/>
      </w:rPr>
    </w:pPr>
    <w:r>
      <w:rPr>
        <w:rFonts w:ascii="Calibri" w:hAnsi="Calibri"/>
        <w:sz w:val="21"/>
        <w:szCs w:val="21"/>
      </w:rPr>
      <w:t xml:space="preserve">Profesor: Sr.  </w:t>
    </w:r>
    <w:r w:rsidR="00FC3659">
      <w:rPr>
        <w:rFonts w:ascii="Calibri" w:hAnsi="Calibri"/>
        <w:sz w:val="21"/>
        <w:szCs w:val="21"/>
      </w:rPr>
      <w:t>Rolando Montero</w:t>
    </w:r>
  </w:p>
  <w:p w14:paraId="64FF3CB0" w14:textId="77777777" w:rsidR="00980304" w:rsidRDefault="00980304" w:rsidP="00104CF0">
    <w:pPr>
      <w:tabs>
        <w:tab w:val="center" w:pos="8931"/>
      </w:tabs>
      <w:spacing w:after="0" w:line="240" w:lineRule="auto"/>
      <w:ind w:right="162"/>
      <w:rPr>
        <w:rFonts w:ascii="Calibri" w:hAnsi="Calibri"/>
        <w:sz w:val="21"/>
        <w:szCs w:val="21"/>
      </w:rPr>
    </w:pPr>
    <w:r>
      <w:rPr>
        <w:rFonts w:ascii="Calibri" w:hAnsi="Calibri"/>
        <w:sz w:val="16"/>
        <w:szCs w:val="21"/>
      </w:rPr>
      <w:tab/>
    </w:r>
    <w:r w:rsidRPr="00980304">
      <w:rPr>
        <w:rFonts w:ascii="Calibri" w:hAnsi="Calibri"/>
        <w:sz w:val="16"/>
        <w:szCs w:val="21"/>
      </w:rPr>
      <w:t>rmontero@colegiogermania.cl</w:t>
    </w:r>
  </w:p>
  <w:p w14:paraId="2EC8154A" w14:textId="77777777" w:rsidR="00980304" w:rsidRPr="006357B2" w:rsidRDefault="00D02446" w:rsidP="00F52241">
    <w:pPr>
      <w:pBdr>
        <w:bottom w:val="single" w:sz="4" w:space="1" w:color="auto"/>
      </w:pBdr>
      <w:spacing w:after="0" w:line="240" w:lineRule="auto"/>
      <w:ind w:left="4027" w:right="162"/>
      <w:jc w:val="right"/>
      <w:rPr>
        <w:spacing w:val="-15"/>
        <w:w w:val="134"/>
        <w:sz w:val="20"/>
        <w:szCs w:val="20"/>
      </w:rPr>
    </w:pPr>
    <w:r>
      <w:rPr>
        <w:spacing w:val="-13"/>
        <w:w w:val="120"/>
        <w:sz w:val="20"/>
        <w:szCs w:val="20"/>
      </w:rPr>
      <w:t>UNIDA</w:t>
    </w:r>
    <w:r>
      <w:rPr>
        <w:w w:val="120"/>
        <w:sz w:val="20"/>
        <w:szCs w:val="20"/>
      </w:rPr>
      <w:t>D</w:t>
    </w:r>
    <w:r>
      <w:rPr>
        <w:spacing w:val="32"/>
        <w:w w:val="120"/>
        <w:sz w:val="20"/>
        <w:szCs w:val="20"/>
      </w:rPr>
      <w:t xml:space="preserve"> </w:t>
    </w:r>
    <w:r w:rsidR="00470F16">
      <w:rPr>
        <w:spacing w:val="32"/>
        <w:w w:val="120"/>
        <w:sz w:val="20"/>
        <w:szCs w:val="20"/>
      </w:rPr>
      <w:t>3</w:t>
    </w:r>
    <w:r>
      <w:rPr>
        <w:sz w:val="20"/>
        <w:szCs w:val="20"/>
      </w:rPr>
      <w:t xml:space="preserve">   </w:t>
    </w:r>
    <w:r>
      <w:rPr>
        <w:w w:val="303"/>
        <w:sz w:val="20"/>
        <w:szCs w:val="20"/>
      </w:rPr>
      <w:t>|</w:t>
    </w:r>
    <w:r>
      <w:rPr>
        <w:spacing w:val="-12"/>
        <w:w w:val="303"/>
        <w:sz w:val="20"/>
        <w:szCs w:val="20"/>
      </w:rPr>
      <w:t xml:space="preserve"> </w:t>
    </w:r>
    <w:r w:rsidR="00470F16">
      <w:rPr>
        <w:spacing w:val="-15"/>
        <w:w w:val="134"/>
        <w:sz w:val="20"/>
        <w:szCs w:val="20"/>
      </w:rPr>
      <w:t>Algoritmos</w:t>
    </w:r>
  </w:p>
  <w:p w14:paraId="4CE57A32" w14:textId="77777777" w:rsidR="00D02446" w:rsidRDefault="00980304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4B84"/>
    <w:multiLevelType w:val="hybridMultilevel"/>
    <w:tmpl w:val="6A2CB9C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14299"/>
    <w:multiLevelType w:val="hybridMultilevel"/>
    <w:tmpl w:val="819E1A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upperRoman"/>
      <w:lvlText w:val="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AE326B"/>
    <w:multiLevelType w:val="hybridMultilevel"/>
    <w:tmpl w:val="E14263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842FE"/>
    <w:multiLevelType w:val="hybridMultilevel"/>
    <w:tmpl w:val="E2CE83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3C3A5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054BF"/>
    <w:multiLevelType w:val="hybridMultilevel"/>
    <w:tmpl w:val="FBB29ABE"/>
    <w:lvl w:ilvl="0" w:tplc="FFFFFFFF">
      <w:start w:val="1"/>
      <w:numFmt w:val="decimal"/>
      <w:pStyle w:val="Enumerado"/>
      <w:lvlText w:val="%1."/>
      <w:lvlJc w:val="right"/>
      <w:pPr>
        <w:tabs>
          <w:tab w:val="num" w:pos="567"/>
        </w:tabs>
        <w:ind w:left="567" w:hanging="14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DBC567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F63E64"/>
    <w:multiLevelType w:val="hybridMultilevel"/>
    <w:tmpl w:val="6380B474"/>
    <w:lvl w:ilvl="0" w:tplc="340A000F">
      <w:start w:val="1"/>
      <w:numFmt w:val="decimal"/>
      <w:lvlText w:val="%1."/>
      <w:lvlJc w:val="left"/>
      <w:pPr>
        <w:ind w:left="436" w:hanging="360"/>
      </w:pPr>
    </w:lvl>
    <w:lvl w:ilvl="1" w:tplc="340A0019" w:tentative="1">
      <w:start w:val="1"/>
      <w:numFmt w:val="lowerLetter"/>
      <w:lvlText w:val="%2."/>
      <w:lvlJc w:val="left"/>
      <w:pPr>
        <w:ind w:left="1156" w:hanging="360"/>
      </w:pPr>
    </w:lvl>
    <w:lvl w:ilvl="2" w:tplc="340A001B" w:tentative="1">
      <w:start w:val="1"/>
      <w:numFmt w:val="lowerRoman"/>
      <w:lvlText w:val="%3."/>
      <w:lvlJc w:val="right"/>
      <w:pPr>
        <w:ind w:left="1876" w:hanging="180"/>
      </w:pPr>
    </w:lvl>
    <w:lvl w:ilvl="3" w:tplc="340A000F" w:tentative="1">
      <w:start w:val="1"/>
      <w:numFmt w:val="decimal"/>
      <w:lvlText w:val="%4."/>
      <w:lvlJc w:val="left"/>
      <w:pPr>
        <w:ind w:left="2596" w:hanging="360"/>
      </w:pPr>
    </w:lvl>
    <w:lvl w:ilvl="4" w:tplc="340A0019" w:tentative="1">
      <w:start w:val="1"/>
      <w:numFmt w:val="lowerLetter"/>
      <w:lvlText w:val="%5."/>
      <w:lvlJc w:val="left"/>
      <w:pPr>
        <w:ind w:left="3316" w:hanging="360"/>
      </w:pPr>
    </w:lvl>
    <w:lvl w:ilvl="5" w:tplc="340A001B" w:tentative="1">
      <w:start w:val="1"/>
      <w:numFmt w:val="lowerRoman"/>
      <w:lvlText w:val="%6."/>
      <w:lvlJc w:val="right"/>
      <w:pPr>
        <w:ind w:left="4036" w:hanging="180"/>
      </w:pPr>
    </w:lvl>
    <w:lvl w:ilvl="6" w:tplc="340A000F" w:tentative="1">
      <w:start w:val="1"/>
      <w:numFmt w:val="decimal"/>
      <w:lvlText w:val="%7."/>
      <w:lvlJc w:val="left"/>
      <w:pPr>
        <w:ind w:left="4756" w:hanging="360"/>
      </w:pPr>
    </w:lvl>
    <w:lvl w:ilvl="7" w:tplc="340A0019" w:tentative="1">
      <w:start w:val="1"/>
      <w:numFmt w:val="lowerLetter"/>
      <w:lvlText w:val="%8."/>
      <w:lvlJc w:val="left"/>
      <w:pPr>
        <w:ind w:left="5476" w:hanging="360"/>
      </w:pPr>
    </w:lvl>
    <w:lvl w:ilvl="8" w:tplc="3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23930249"/>
    <w:multiLevelType w:val="hybridMultilevel"/>
    <w:tmpl w:val="D01651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B5290"/>
    <w:multiLevelType w:val="hybridMultilevel"/>
    <w:tmpl w:val="69F8D8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97A58"/>
    <w:multiLevelType w:val="hybridMultilevel"/>
    <w:tmpl w:val="B5483C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A5487"/>
    <w:multiLevelType w:val="hybridMultilevel"/>
    <w:tmpl w:val="FC3ACB8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127CE"/>
    <w:multiLevelType w:val="hybridMultilevel"/>
    <w:tmpl w:val="C40808BA"/>
    <w:lvl w:ilvl="0" w:tplc="0F1AD8D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7E47AC"/>
    <w:multiLevelType w:val="hybridMultilevel"/>
    <w:tmpl w:val="BD446C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13945"/>
    <w:multiLevelType w:val="hybridMultilevel"/>
    <w:tmpl w:val="F8AEBF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404E5"/>
    <w:multiLevelType w:val="hybridMultilevel"/>
    <w:tmpl w:val="D18CA0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D4C93"/>
    <w:multiLevelType w:val="hybridMultilevel"/>
    <w:tmpl w:val="6A2CB9C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A3550"/>
    <w:multiLevelType w:val="hybridMultilevel"/>
    <w:tmpl w:val="1924B9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05C3DA4"/>
    <w:multiLevelType w:val="hybridMultilevel"/>
    <w:tmpl w:val="AE30F14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24900"/>
    <w:multiLevelType w:val="hybridMultilevel"/>
    <w:tmpl w:val="A38222FA"/>
    <w:lvl w:ilvl="0" w:tplc="34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40BC3C25"/>
    <w:multiLevelType w:val="hybridMultilevel"/>
    <w:tmpl w:val="71F2DC16"/>
    <w:lvl w:ilvl="0" w:tplc="E69CB5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B7350"/>
    <w:multiLevelType w:val="hybridMultilevel"/>
    <w:tmpl w:val="8E722B90"/>
    <w:lvl w:ilvl="0" w:tplc="87E00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57903"/>
    <w:multiLevelType w:val="hybridMultilevel"/>
    <w:tmpl w:val="0D6E89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A3029"/>
    <w:multiLevelType w:val="hybridMultilevel"/>
    <w:tmpl w:val="90A201CA"/>
    <w:lvl w:ilvl="0" w:tplc="715EB1C6">
      <w:start w:val="1"/>
      <w:numFmt w:val="upperLetter"/>
      <w:pStyle w:val="SeleccinMltiple"/>
      <w:lvlText w:val="%1)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9713778"/>
    <w:multiLevelType w:val="hybridMultilevel"/>
    <w:tmpl w:val="622EE30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B2D3E"/>
    <w:multiLevelType w:val="hybridMultilevel"/>
    <w:tmpl w:val="A3325B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8A05C2"/>
    <w:multiLevelType w:val="hybridMultilevel"/>
    <w:tmpl w:val="2FA2A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36125"/>
    <w:multiLevelType w:val="hybridMultilevel"/>
    <w:tmpl w:val="733052C8"/>
    <w:lvl w:ilvl="0" w:tplc="FBC2C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31BAB"/>
    <w:multiLevelType w:val="hybridMultilevel"/>
    <w:tmpl w:val="52A60D2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50F5749"/>
    <w:multiLevelType w:val="hybridMultilevel"/>
    <w:tmpl w:val="8C78687C"/>
    <w:lvl w:ilvl="0" w:tplc="1D3A9BA8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28F5977"/>
    <w:multiLevelType w:val="hybridMultilevel"/>
    <w:tmpl w:val="F0E8B0CC"/>
    <w:lvl w:ilvl="0" w:tplc="6C08CC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D25BC"/>
    <w:multiLevelType w:val="hybridMultilevel"/>
    <w:tmpl w:val="98AC7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670C9B"/>
    <w:multiLevelType w:val="hybridMultilevel"/>
    <w:tmpl w:val="6062E7B8"/>
    <w:lvl w:ilvl="0" w:tplc="BD7818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EF25FD"/>
    <w:multiLevelType w:val="hybridMultilevel"/>
    <w:tmpl w:val="266C6E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655C7E"/>
    <w:multiLevelType w:val="hybridMultilevel"/>
    <w:tmpl w:val="3C6A31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281CA5"/>
    <w:multiLevelType w:val="hybridMultilevel"/>
    <w:tmpl w:val="3E50FFFC"/>
    <w:lvl w:ilvl="0" w:tplc="4BEE77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C2305"/>
    <w:multiLevelType w:val="hybridMultilevel"/>
    <w:tmpl w:val="8B469AC2"/>
    <w:lvl w:ilvl="0" w:tplc="B30C451A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75F341E5"/>
    <w:multiLevelType w:val="hybridMultilevel"/>
    <w:tmpl w:val="A80659F8"/>
    <w:lvl w:ilvl="0" w:tplc="99968D0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B22A7576"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Batang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C152CC"/>
    <w:multiLevelType w:val="hybridMultilevel"/>
    <w:tmpl w:val="62944D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"/>
  </w:num>
  <w:num w:numId="3">
    <w:abstractNumId w:val="22"/>
  </w:num>
  <w:num w:numId="4">
    <w:abstractNumId w:val="33"/>
  </w:num>
  <w:num w:numId="5">
    <w:abstractNumId w:val="31"/>
  </w:num>
  <w:num w:numId="6">
    <w:abstractNumId w:val="11"/>
  </w:num>
  <w:num w:numId="7">
    <w:abstractNumId w:val="8"/>
  </w:num>
  <w:num w:numId="8">
    <w:abstractNumId w:val="36"/>
  </w:num>
  <w:num w:numId="9">
    <w:abstractNumId w:val="15"/>
  </w:num>
  <w:num w:numId="10">
    <w:abstractNumId w:val="13"/>
  </w:num>
  <w:num w:numId="11">
    <w:abstractNumId w:val="9"/>
  </w:num>
  <w:num w:numId="12">
    <w:abstractNumId w:val="20"/>
  </w:num>
  <w:num w:numId="13">
    <w:abstractNumId w:val="16"/>
  </w:num>
  <w:num w:numId="14">
    <w:abstractNumId w:val="6"/>
  </w:num>
  <w:num w:numId="15">
    <w:abstractNumId w:val="2"/>
  </w:num>
  <w:num w:numId="16">
    <w:abstractNumId w:val="32"/>
  </w:num>
  <w:num w:numId="17">
    <w:abstractNumId w:val="24"/>
  </w:num>
  <w:num w:numId="18">
    <w:abstractNumId w:val="10"/>
  </w:num>
  <w:num w:numId="19">
    <w:abstractNumId w:val="25"/>
  </w:num>
  <w:num w:numId="20">
    <w:abstractNumId w:val="28"/>
  </w:num>
  <w:num w:numId="21">
    <w:abstractNumId w:val="30"/>
  </w:num>
  <w:num w:numId="22">
    <w:abstractNumId w:val="18"/>
  </w:num>
  <w:num w:numId="23">
    <w:abstractNumId w:val="4"/>
  </w:num>
  <w:num w:numId="24">
    <w:abstractNumId w:val="35"/>
  </w:num>
  <w:num w:numId="25">
    <w:abstractNumId w:val="27"/>
  </w:num>
  <w:num w:numId="26">
    <w:abstractNumId w:val="1"/>
  </w:num>
  <w:num w:numId="27">
    <w:abstractNumId w:val="12"/>
  </w:num>
  <w:num w:numId="28">
    <w:abstractNumId w:val="34"/>
  </w:num>
  <w:num w:numId="29">
    <w:abstractNumId w:val="23"/>
  </w:num>
  <w:num w:numId="30">
    <w:abstractNumId w:val="7"/>
  </w:num>
  <w:num w:numId="31">
    <w:abstractNumId w:val="19"/>
  </w:num>
  <w:num w:numId="32">
    <w:abstractNumId w:val="26"/>
  </w:num>
  <w:num w:numId="33">
    <w:abstractNumId w:val="17"/>
  </w:num>
  <w:num w:numId="34">
    <w:abstractNumId w:val="14"/>
  </w:num>
  <w:num w:numId="35">
    <w:abstractNumId w:val="29"/>
  </w:num>
  <w:num w:numId="36">
    <w:abstractNumId w:val="0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9"/>
  <w:hyphenationZone w:val="425"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F16"/>
    <w:rsid w:val="00005B14"/>
    <w:rsid w:val="00047981"/>
    <w:rsid w:val="00053DF4"/>
    <w:rsid w:val="00086070"/>
    <w:rsid w:val="000B6B49"/>
    <w:rsid w:val="000E2C0B"/>
    <w:rsid w:val="000F204F"/>
    <w:rsid w:val="000F5ADD"/>
    <w:rsid w:val="00104CF0"/>
    <w:rsid w:val="001336E4"/>
    <w:rsid w:val="00145576"/>
    <w:rsid w:val="001B20E7"/>
    <w:rsid w:val="001F0FED"/>
    <w:rsid w:val="001F1405"/>
    <w:rsid w:val="0026309D"/>
    <w:rsid w:val="002A3877"/>
    <w:rsid w:val="002A5AD5"/>
    <w:rsid w:val="002E6261"/>
    <w:rsid w:val="00307C44"/>
    <w:rsid w:val="00333897"/>
    <w:rsid w:val="00357E31"/>
    <w:rsid w:val="003F3A8A"/>
    <w:rsid w:val="0043793A"/>
    <w:rsid w:val="00453FF3"/>
    <w:rsid w:val="00470F16"/>
    <w:rsid w:val="00472A16"/>
    <w:rsid w:val="00481017"/>
    <w:rsid w:val="00491CEF"/>
    <w:rsid w:val="004E2358"/>
    <w:rsid w:val="00515036"/>
    <w:rsid w:val="00535B8D"/>
    <w:rsid w:val="00573FAA"/>
    <w:rsid w:val="00577DE6"/>
    <w:rsid w:val="0058036A"/>
    <w:rsid w:val="005C30F5"/>
    <w:rsid w:val="005D0C1C"/>
    <w:rsid w:val="006C327A"/>
    <w:rsid w:val="00752CDB"/>
    <w:rsid w:val="00793F13"/>
    <w:rsid w:val="00800720"/>
    <w:rsid w:val="008203F1"/>
    <w:rsid w:val="008508BC"/>
    <w:rsid w:val="0085620E"/>
    <w:rsid w:val="008A0B97"/>
    <w:rsid w:val="008A5489"/>
    <w:rsid w:val="008B2903"/>
    <w:rsid w:val="0090186B"/>
    <w:rsid w:val="00902842"/>
    <w:rsid w:val="00955B66"/>
    <w:rsid w:val="00980304"/>
    <w:rsid w:val="009C47C2"/>
    <w:rsid w:val="009E70DC"/>
    <w:rsid w:val="00A707F5"/>
    <w:rsid w:val="00A7766A"/>
    <w:rsid w:val="00AA73C9"/>
    <w:rsid w:val="00AE4764"/>
    <w:rsid w:val="00B47A9C"/>
    <w:rsid w:val="00BC2A20"/>
    <w:rsid w:val="00BC7693"/>
    <w:rsid w:val="00BE6C4A"/>
    <w:rsid w:val="00C03C1C"/>
    <w:rsid w:val="00C25436"/>
    <w:rsid w:val="00C27103"/>
    <w:rsid w:val="00CC33AA"/>
    <w:rsid w:val="00CE0401"/>
    <w:rsid w:val="00D02446"/>
    <w:rsid w:val="00D10792"/>
    <w:rsid w:val="00D30F59"/>
    <w:rsid w:val="00D53907"/>
    <w:rsid w:val="00DA23EC"/>
    <w:rsid w:val="00DB067C"/>
    <w:rsid w:val="00DD704D"/>
    <w:rsid w:val="00DE7F3D"/>
    <w:rsid w:val="00E31734"/>
    <w:rsid w:val="00E80274"/>
    <w:rsid w:val="00EE39F8"/>
    <w:rsid w:val="00F52241"/>
    <w:rsid w:val="00F53A50"/>
    <w:rsid w:val="00F65AA6"/>
    <w:rsid w:val="00F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E50C2AE"/>
  <w15:docId w15:val="{441D42FE-CA57-4D88-9BA4-C6ED2FE6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A0B97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24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C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leccinMltiple">
    <w:name w:val="Selección Múltiple"/>
    <w:basedOn w:val="Normal"/>
    <w:link w:val="SeleccinMltipleCar"/>
    <w:rsid w:val="00472A16"/>
    <w:pPr>
      <w:numPr>
        <w:numId w:val="1"/>
      </w:numPr>
      <w:tabs>
        <w:tab w:val="left" w:pos="426"/>
      </w:tabs>
      <w:suppressAutoHyphens/>
      <w:spacing w:after="0" w:line="240" w:lineRule="auto"/>
    </w:pPr>
    <w:rPr>
      <w:rFonts w:ascii="Arial" w:eastAsia="Times New Roman" w:hAnsi="Arial" w:cs="Times New Roman"/>
      <w:szCs w:val="32"/>
      <w:lang w:val="es-CL" w:eastAsia="ar-SA"/>
    </w:rPr>
  </w:style>
  <w:style w:type="character" w:customStyle="1" w:styleId="SeleccinMltipleCar">
    <w:name w:val="Selección Múltiple Car"/>
    <w:basedOn w:val="Fuentedeprrafopredeter"/>
    <w:link w:val="SeleccinMltiple"/>
    <w:rsid w:val="00472A16"/>
    <w:rPr>
      <w:rFonts w:ascii="Arial" w:eastAsia="Times New Roman" w:hAnsi="Arial" w:cs="Times New Roman"/>
      <w:szCs w:val="32"/>
      <w:lang w:val="es-CL" w:eastAsia="ar-SA"/>
    </w:rPr>
  </w:style>
  <w:style w:type="paragraph" w:styleId="Encabezado">
    <w:name w:val="header"/>
    <w:basedOn w:val="Normal"/>
    <w:link w:val="EncabezadoCar"/>
    <w:uiPriority w:val="99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46"/>
  </w:style>
  <w:style w:type="paragraph" w:styleId="Piedepgina">
    <w:name w:val="footer"/>
    <w:basedOn w:val="Normal"/>
    <w:link w:val="PiedepginaCar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46"/>
  </w:style>
  <w:style w:type="character" w:customStyle="1" w:styleId="Ttulo2Car">
    <w:name w:val="Título 2 Car"/>
    <w:basedOn w:val="Fuentedeprrafopredeter"/>
    <w:link w:val="Ttulo2"/>
    <w:uiPriority w:val="9"/>
    <w:rsid w:val="00D02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ntenidodelatabla">
    <w:name w:val="Contenido de la tabla"/>
    <w:basedOn w:val="Normal"/>
    <w:rsid w:val="00357E31"/>
    <w:pPr>
      <w:suppressLineNumbers/>
      <w:suppressAutoHyphens/>
      <w:spacing w:after="0" w:line="100" w:lineRule="atLeast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Prrafodelista">
    <w:name w:val="List Paragraph"/>
    <w:basedOn w:val="Normal"/>
    <w:uiPriority w:val="34"/>
    <w:qFormat/>
    <w:rsid w:val="009E70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07C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umerado">
    <w:name w:val="Enumerado"/>
    <w:basedOn w:val="Textoindependiente"/>
    <w:rsid w:val="00307C44"/>
    <w:pPr>
      <w:keepNext/>
      <w:numPr>
        <w:numId w:val="23"/>
      </w:numPr>
      <w:pBdr>
        <w:top w:val="single" w:sz="4" w:space="0" w:color="auto"/>
      </w:pBdr>
      <w:tabs>
        <w:tab w:val="clear" w:pos="567"/>
        <w:tab w:val="num" w:pos="426"/>
        <w:tab w:val="left" w:pos="3119"/>
        <w:tab w:val="left" w:pos="5670"/>
        <w:tab w:val="left" w:pos="8505"/>
        <w:tab w:val="right" w:pos="11340"/>
      </w:tabs>
      <w:spacing w:after="0" w:line="200" w:lineRule="exact"/>
      <w:ind w:left="425" w:right="79" w:firstLine="0"/>
      <w:jc w:val="both"/>
    </w:pPr>
    <w:rPr>
      <w:rFonts w:ascii="Arial" w:eastAsia="Times New Roman" w:hAnsi="Arial" w:cs="Arial"/>
      <w:sz w:val="20"/>
      <w:szCs w:val="24"/>
      <w:lang w:val="es-ES_tradnl"/>
    </w:rPr>
  </w:style>
  <w:style w:type="paragraph" w:customStyle="1" w:styleId="Enumerado2">
    <w:name w:val="Enumerado 2"/>
    <w:basedOn w:val="Sangradetextonormal"/>
    <w:rsid w:val="00307C44"/>
    <w:pPr>
      <w:tabs>
        <w:tab w:val="left" w:pos="3119"/>
        <w:tab w:val="left" w:pos="3969"/>
        <w:tab w:val="left" w:pos="5670"/>
        <w:tab w:val="left" w:pos="7371"/>
        <w:tab w:val="left" w:pos="8364"/>
        <w:tab w:val="right" w:pos="11340"/>
      </w:tabs>
      <w:spacing w:after="0" w:line="200" w:lineRule="exact"/>
      <w:ind w:left="0"/>
    </w:pPr>
    <w:rPr>
      <w:rFonts w:ascii="Arial" w:eastAsia="Times New Roman" w:hAnsi="Arial" w:cs="Arial"/>
      <w:sz w:val="20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07C4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07C4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07C4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07C44"/>
  </w:style>
  <w:style w:type="paragraph" w:customStyle="1" w:styleId="Carbono">
    <w:name w:val="Carbono"/>
    <w:basedOn w:val="Textoindependiente"/>
    <w:rsid w:val="003F3A8A"/>
    <w:pPr>
      <w:keepNext/>
      <w:tabs>
        <w:tab w:val="left" w:pos="1418"/>
        <w:tab w:val="left" w:pos="2127"/>
        <w:tab w:val="left" w:pos="2835"/>
        <w:tab w:val="left" w:pos="3544"/>
        <w:tab w:val="left" w:pos="4253"/>
        <w:tab w:val="left" w:pos="4962"/>
        <w:tab w:val="left" w:pos="5670"/>
        <w:tab w:val="left" w:pos="6379"/>
        <w:tab w:val="left" w:pos="7088"/>
        <w:tab w:val="left" w:pos="7797"/>
        <w:tab w:val="left" w:pos="8505"/>
        <w:tab w:val="left" w:pos="9214"/>
        <w:tab w:val="left" w:pos="9923"/>
        <w:tab w:val="left" w:pos="10632"/>
      </w:tabs>
      <w:spacing w:after="0" w:line="240" w:lineRule="auto"/>
      <w:ind w:left="142" w:right="170"/>
      <w:jc w:val="both"/>
    </w:pPr>
    <w:rPr>
      <w:rFonts w:ascii="Arial" w:eastAsia="Times New Roman" w:hAnsi="Arial" w:cs="Arial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2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C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O-PC\Documents\Plantillas%20personalizadas%20de%20Office\Actividades%20Germania%20Electiv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D6CF8-9321-4ED4-BB49-3EFB8D190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Actividades Germania Electivos.dotx</Template>
  <TotalTime>30</TotalTime>
  <Pages>3</Pages>
  <Words>297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ALGORITMOS II</vt:lpstr>
    </vt:vector>
  </TitlesOfParts>
  <Company>MC Lautaro's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E. Montero A.</dc:creator>
  <cp:lastModifiedBy>Rolando E. Montero A.</cp:lastModifiedBy>
  <cp:revision>6</cp:revision>
  <cp:lastPrinted>2017-08-01T13:32:00Z</cp:lastPrinted>
  <dcterms:created xsi:type="dcterms:W3CDTF">2016-08-05T15:09:00Z</dcterms:created>
  <dcterms:modified xsi:type="dcterms:W3CDTF">2017-08-01T13:34:00Z</dcterms:modified>
</cp:coreProperties>
</file>