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B15DEC" w14:textId="77777777" w:rsidR="00D60835" w:rsidRDefault="00D60835" w:rsidP="002A5AD5">
      <w:pPr>
        <w:tabs>
          <w:tab w:val="left" w:pos="851"/>
          <w:tab w:val="left" w:leader="dot" w:pos="5670"/>
          <w:tab w:val="left" w:pos="6237"/>
          <w:tab w:val="left" w:pos="6946"/>
          <w:tab w:val="left" w:leader="dot" w:pos="7371"/>
          <w:tab w:val="left" w:pos="7938"/>
          <w:tab w:val="left" w:pos="8647"/>
          <w:tab w:val="left" w:leader="dot" w:pos="10206"/>
        </w:tabs>
      </w:pPr>
      <w:bookmarkStart w:id="0" w:name="_Hlk489344592"/>
      <w:bookmarkEnd w:id="0"/>
    </w:p>
    <w:p w14:paraId="5D587AB0" w14:textId="3CEEB563" w:rsidR="002A5AD5" w:rsidRDefault="002A5AD5" w:rsidP="002A5AD5">
      <w:pPr>
        <w:tabs>
          <w:tab w:val="left" w:pos="851"/>
          <w:tab w:val="left" w:leader="dot" w:pos="5670"/>
          <w:tab w:val="left" w:pos="6237"/>
          <w:tab w:val="left" w:pos="6946"/>
          <w:tab w:val="left" w:leader="dot" w:pos="7371"/>
          <w:tab w:val="left" w:pos="7938"/>
          <w:tab w:val="left" w:pos="8647"/>
          <w:tab w:val="left" w:leader="dot" w:pos="10206"/>
        </w:tabs>
      </w:pPr>
      <w:proofErr w:type="gramStart"/>
      <w:r>
        <w:t>Nombre :</w:t>
      </w:r>
      <w:proofErr w:type="gramEnd"/>
      <w:r>
        <w:tab/>
      </w:r>
      <w:r>
        <w:tab/>
      </w:r>
      <w:r>
        <w:tab/>
        <w:t>Curso:</w:t>
      </w:r>
      <w:r>
        <w:tab/>
      </w:r>
      <w:r>
        <w:tab/>
      </w:r>
      <w:r>
        <w:tab/>
        <w:t>Fecha:</w:t>
      </w:r>
      <w:r>
        <w:tab/>
      </w:r>
      <w:r>
        <w:tab/>
      </w:r>
    </w:p>
    <w:p w14:paraId="2667A8ED" w14:textId="2DADBDC6" w:rsidR="00357E31" w:rsidRDefault="00D60835" w:rsidP="00980304">
      <w:pPr>
        <w:pStyle w:val="Ttulo2"/>
        <w:spacing w:before="120" w:line="240" w:lineRule="auto"/>
        <w:jc w:val="center"/>
      </w:pPr>
      <w:r>
        <w:t>ACTIVIDAD DE CIERRE</w:t>
      </w:r>
    </w:p>
    <w:tbl>
      <w:tblPr>
        <w:tblW w:w="10545" w:type="dxa"/>
        <w:tblInd w:w="55" w:type="dxa"/>
        <w:tblBorders>
          <w:top w:val="dotted" w:sz="4" w:space="0" w:color="auto"/>
          <w:bottom w:val="dotted" w:sz="4" w:space="0" w:color="auto"/>
          <w:insideH w:val="dotted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05"/>
        <w:gridCol w:w="9140"/>
      </w:tblGrid>
      <w:tr w:rsidR="00357E31" w:rsidRPr="00606D4C" w14:paraId="07614D84" w14:textId="77777777" w:rsidTr="00FC3659">
        <w:tc>
          <w:tcPr>
            <w:tcW w:w="1405" w:type="dxa"/>
          </w:tcPr>
          <w:p w14:paraId="71C850A8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Objetivos</w:t>
            </w:r>
          </w:p>
        </w:tc>
        <w:tc>
          <w:tcPr>
            <w:tcW w:w="9140" w:type="dxa"/>
          </w:tcPr>
          <w:p w14:paraId="2CCB1E97" w14:textId="53C77C61" w:rsidR="00357E31" w:rsidRPr="008508BC" w:rsidRDefault="00FC3659" w:rsidP="009F651C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FC3659">
              <w:rPr>
                <w:rFonts w:ascii="Calibri" w:hAnsi="Calibri"/>
                <w:sz w:val="20"/>
              </w:rPr>
              <w:t xml:space="preserve">Utiliza </w:t>
            </w:r>
            <w:r w:rsidR="009F651C">
              <w:rPr>
                <w:rFonts w:ascii="Calibri" w:hAnsi="Calibri"/>
                <w:sz w:val="20"/>
              </w:rPr>
              <w:t>algoritmos de resolución de problemas</w:t>
            </w:r>
            <w:r w:rsidR="00D60835">
              <w:rPr>
                <w:rFonts w:ascii="Calibri" w:hAnsi="Calibri"/>
                <w:sz w:val="20"/>
              </w:rPr>
              <w:t>, y el intérprete Python</w:t>
            </w:r>
            <w:r w:rsidRPr="00FC3659">
              <w:rPr>
                <w:rFonts w:ascii="Calibri" w:hAnsi="Calibri"/>
                <w:sz w:val="20"/>
              </w:rPr>
              <w:t>.</w:t>
            </w:r>
          </w:p>
        </w:tc>
      </w:tr>
      <w:tr w:rsidR="00357E31" w:rsidRPr="00606D4C" w14:paraId="4D04FB2B" w14:textId="77777777" w:rsidTr="00FC3659">
        <w:tc>
          <w:tcPr>
            <w:tcW w:w="1405" w:type="dxa"/>
          </w:tcPr>
          <w:p w14:paraId="3AE77F72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Contenidos</w:t>
            </w:r>
          </w:p>
        </w:tc>
        <w:tc>
          <w:tcPr>
            <w:tcW w:w="9140" w:type="dxa"/>
          </w:tcPr>
          <w:p w14:paraId="5E10FE9F" w14:textId="0E14A3CB" w:rsidR="00357E31" w:rsidRPr="008508BC" w:rsidRDefault="00205107" w:rsidP="00FC3659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Algoritmos III</w:t>
            </w:r>
          </w:p>
        </w:tc>
      </w:tr>
      <w:tr w:rsidR="00357E31" w:rsidRPr="00606D4C" w14:paraId="029FF217" w14:textId="77777777" w:rsidTr="00FC3659">
        <w:tc>
          <w:tcPr>
            <w:tcW w:w="1405" w:type="dxa"/>
          </w:tcPr>
          <w:p w14:paraId="53247F8E" w14:textId="77777777" w:rsidR="00357E31" w:rsidRPr="008508BC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sz w:val="20"/>
                <w:szCs w:val="21"/>
              </w:rPr>
            </w:pPr>
            <w:r w:rsidRPr="008508BC">
              <w:rPr>
                <w:rFonts w:ascii="Calibri" w:hAnsi="Calibri"/>
                <w:sz w:val="20"/>
                <w:szCs w:val="21"/>
              </w:rPr>
              <w:t>Habilidades</w:t>
            </w:r>
          </w:p>
        </w:tc>
        <w:tc>
          <w:tcPr>
            <w:tcW w:w="9140" w:type="dxa"/>
          </w:tcPr>
          <w:p w14:paraId="3A3E49BF" w14:textId="77777777" w:rsidR="00357E31" w:rsidRPr="008508BC" w:rsidRDefault="00C25436" w:rsidP="00307C44">
            <w:pPr>
              <w:pStyle w:val="Contenidodelatabla"/>
              <w:snapToGrid w:val="0"/>
              <w:rPr>
                <w:rFonts w:ascii="Calibri" w:hAnsi="Calibri"/>
                <w:sz w:val="20"/>
              </w:rPr>
            </w:pPr>
            <w:r w:rsidRPr="008508BC">
              <w:rPr>
                <w:rFonts w:ascii="Calibri" w:hAnsi="Calibri"/>
                <w:sz w:val="20"/>
              </w:rPr>
              <w:t>Aplicación</w:t>
            </w:r>
            <w:r w:rsidR="00357E31" w:rsidRPr="008508BC">
              <w:rPr>
                <w:rFonts w:ascii="Calibri" w:hAnsi="Calibri"/>
                <w:sz w:val="20"/>
              </w:rPr>
              <w:t xml:space="preserve"> – Análisis </w:t>
            </w:r>
          </w:p>
        </w:tc>
      </w:tr>
      <w:tr w:rsidR="00357E31" w:rsidRPr="00606D4C" w14:paraId="3D538E4A" w14:textId="77777777" w:rsidTr="00FC3659">
        <w:tc>
          <w:tcPr>
            <w:tcW w:w="1405" w:type="dxa"/>
          </w:tcPr>
          <w:p w14:paraId="4D171DB1" w14:textId="1D4D637F" w:rsidR="00357E31" w:rsidRPr="002A5AD5" w:rsidRDefault="00357E31" w:rsidP="0052025A">
            <w:pPr>
              <w:pStyle w:val="Contenidodelatabla"/>
              <w:snapToGrid w:val="0"/>
              <w:ind w:right="87"/>
              <w:jc w:val="right"/>
              <w:rPr>
                <w:rFonts w:ascii="Calibri" w:hAnsi="Calibri"/>
                <w:b/>
                <w:sz w:val="20"/>
                <w:szCs w:val="21"/>
              </w:rPr>
            </w:pPr>
          </w:p>
        </w:tc>
        <w:tc>
          <w:tcPr>
            <w:tcW w:w="9140" w:type="dxa"/>
          </w:tcPr>
          <w:p w14:paraId="4A266092" w14:textId="0D4B501F" w:rsidR="0043793A" w:rsidRPr="00CC6AA8" w:rsidRDefault="0043793A" w:rsidP="00D60835">
            <w:pPr>
              <w:pStyle w:val="Contenidodelatabla"/>
              <w:snapToGrid w:val="0"/>
              <w:ind w:left="525"/>
              <w:rPr>
                <w:rFonts w:ascii="Calibri" w:hAnsi="Calibri"/>
                <w:sz w:val="20"/>
              </w:rPr>
            </w:pPr>
          </w:p>
        </w:tc>
      </w:tr>
    </w:tbl>
    <w:p w14:paraId="7CAD6FE8" w14:textId="4F674570" w:rsidR="007A2435" w:rsidRDefault="00D60835" w:rsidP="00CC6AA8">
      <w:pPr>
        <w:pStyle w:val="Ttulo2"/>
        <w:rPr>
          <w:lang w:val="es-CL"/>
        </w:rPr>
      </w:pPr>
      <w:r>
        <w:rPr>
          <w:lang w:val="es-CL"/>
        </w:rPr>
        <w:t xml:space="preserve"> VERDADERO O FALSO</w:t>
      </w:r>
    </w:p>
    <w:p w14:paraId="2E57696D" w14:textId="77777777" w:rsidR="00D60835" w:rsidRDefault="00D60835" w:rsidP="00D60835">
      <w:pPr>
        <w:pStyle w:val="PreguntaSM"/>
        <w:numPr>
          <w:ilvl w:val="0"/>
          <w:numId w:val="0"/>
        </w:numPr>
        <w:spacing w:before="240" w:after="120"/>
        <w:ind w:left="357"/>
      </w:pPr>
      <w:r>
        <w:t xml:space="preserve">Marca con una V (Verdadero) o F (Falso), para las siguientes preposiciones. </w:t>
      </w:r>
      <w:r w:rsidRPr="00D60835">
        <w:t>Justificar correctamente las falsas</w:t>
      </w:r>
      <w:r>
        <w:t xml:space="preserve"> utilizando axiomas o definiciones vistas en clases. Cada respuesta correcta se asigna 2 puntos.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9"/>
        <w:gridCol w:w="10228"/>
      </w:tblGrid>
      <w:tr w:rsidR="00D60835" w14:paraId="32DFACA2" w14:textId="77777777" w:rsidTr="00D60835">
        <w:trPr>
          <w:trHeight w:val="14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E5C0" w14:textId="77777777" w:rsidR="00D60835" w:rsidRDefault="00D60835" w:rsidP="0042021D">
            <w:pPr>
              <w:pStyle w:val="ListaActividad"/>
              <w:suppressAutoHyphens/>
              <w:jc w:val="center"/>
              <w:rPr>
                <w:sz w:val="28"/>
              </w:rPr>
            </w:pPr>
          </w:p>
        </w:tc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D2D6" w14:textId="77777777" w:rsidR="00D60835" w:rsidRPr="00F9207F" w:rsidRDefault="00D60835" w:rsidP="0042021D">
            <w:pPr>
              <w:pStyle w:val="EnunciadoPregunta"/>
              <w:suppressAutoHyphens/>
              <w:rPr>
                <w:rFonts w:cs="Arial"/>
              </w:rPr>
            </w:pPr>
            <w:r w:rsidRPr="00F9207F">
              <w:rPr>
                <w:rFonts w:cs="Arial"/>
              </w:rPr>
              <w:t xml:space="preserve">Sea la lista </w:t>
            </w:r>
            <w:r w:rsidRPr="00F9207F">
              <w:rPr>
                <w:rFonts w:ascii="Consolas" w:hAnsi="Consolas" w:cs="Arial"/>
                <w:b/>
              </w:rPr>
              <w:t>L=[‘</w:t>
            </w:r>
            <w:proofErr w:type="spellStart"/>
            <w:r w:rsidRPr="00F9207F">
              <w:rPr>
                <w:rFonts w:ascii="Consolas" w:hAnsi="Consolas" w:cs="Arial"/>
                <w:b/>
              </w:rPr>
              <w:t>Ana’,’Claudia’,’Raquel’,’Julio’,’Jorge’,’Clemente</w:t>
            </w:r>
            <w:proofErr w:type="spellEnd"/>
            <w:r w:rsidRPr="00F9207F">
              <w:rPr>
                <w:rFonts w:ascii="Consolas" w:hAnsi="Consolas" w:cs="Arial"/>
                <w:b/>
              </w:rPr>
              <w:t>’]</w:t>
            </w:r>
            <w:r w:rsidRPr="00F9207F">
              <w:rPr>
                <w:rFonts w:cs="Arial"/>
              </w:rPr>
              <w:t>, el resultado que se obtiene:</w:t>
            </w:r>
          </w:p>
          <w:p w14:paraId="1F673EA6" w14:textId="77777777" w:rsidR="00D60835" w:rsidRPr="003F475D" w:rsidRDefault="00D60835" w:rsidP="0042021D">
            <w:pPr>
              <w:pStyle w:val="EnunciadoPregunta"/>
              <w:suppressAutoHyphens/>
              <w:spacing w:after="0"/>
              <w:rPr>
                <w:rFonts w:ascii="Consolas" w:hAnsi="Consolas" w:cs="Arial"/>
                <w:sz w:val="20"/>
              </w:rPr>
            </w:pPr>
            <w:r w:rsidRPr="003F475D">
              <w:rPr>
                <w:rFonts w:ascii="Consolas" w:hAnsi="Consolas" w:cs="Arial"/>
                <w:sz w:val="20"/>
              </w:rPr>
              <w:t>&gt;&gt;&gt;</w:t>
            </w:r>
            <w:proofErr w:type="spellStart"/>
            <w:r w:rsidRPr="003F475D">
              <w:rPr>
                <w:rFonts w:ascii="Consolas" w:hAnsi="Consolas" w:cs="Arial"/>
                <w:sz w:val="20"/>
              </w:rPr>
              <w:t>print</w:t>
            </w:r>
            <w:proofErr w:type="spellEnd"/>
            <w:r w:rsidRPr="003F475D">
              <w:rPr>
                <w:rFonts w:ascii="Consolas" w:hAnsi="Consolas" w:cs="Arial"/>
                <w:sz w:val="20"/>
              </w:rPr>
              <w:t>(L[3])</w:t>
            </w:r>
          </w:p>
          <w:p w14:paraId="56DB3727" w14:textId="77777777" w:rsidR="00D60835" w:rsidRPr="001A456F" w:rsidRDefault="00D60835" w:rsidP="0042021D">
            <w:pPr>
              <w:pStyle w:val="EnunciadoPregunta"/>
              <w:suppressAutoHyphens/>
              <w:spacing w:after="0"/>
              <w:rPr>
                <w:rFonts w:cs="Arial"/>
                <w:sz w:val="20"/>
              </w:rPr>
            </w:pPr>
            <w:r w:rsidRPr="003F475D">
              <w:rPr>
                <w:rFonts w:ascii="Consolas" w:hAnsi="Consolas" w:cs="Arial"/>
                <w:sz w:val="20"/>
              </w:rPr>
              <w:t>Raquel</w:t>
            </w:r>
          </w:p>
        </w:tc>
      </w:tr>
      <w:tr w:rsidR="00D60835" w14:paraId="57A8267C" w14:textId="77777777" w:rsidTr="00D60835">
        <w:trPr>
          <w:trHeight w:val="14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980B" w14:textId="77777777" w:rsidR="00D60835" w:rsidRDefault="00D60835" w:rsidP="0042021D">
            <w:pPr>
              <w:pStyle w:val="ListaActividad"/>
              <w:suppressAutoHyphens/>
              <w:jc w:val="center"/>
              <w:rPr>
                <w:sz w:val="28"/>
              </w:rPr>
            </w:pPr>
          </w:p>
        </w:tc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14BCBFD" w14:textId="77777777" w:rsidR="00D60835" w:rsidRPr="00F9207F" w:rsidRDefault="00D60835" w:rsidP="0042021D">
            <w:pPr>
              <w:pStyle w:val="EnunciadoPregunta"/>
              <w:suppressAutoHyphens/>
              <w:rPr>
                <w:rFonts w:cs="Arial"/>
              </w:rPr>
            </w:pPr>
            <w:r w:rsidRPr="00F9207F">
              <w:rPr>
                <w:rFonts w:cs="Arial"/>
              </w:rPr>
              <w:t xml:space="preserve">Si </w:t>
            </w:r>
            <w:r w:rsidRPr="00F9207F">
              <w:rPr>
                <w:rFonts w:ascii="Consolas" w:hAnsi="Consolas" w:cs="Arial"/>
              </w:rPr>
              <w:t>A=3</w:t>
            </w:r>
            <w:r w:rsidRPr="00F9207F">
              <w:rPr>
                <w:rFonts w:cs="Arial"/>
              </w:rPr>
              <w:t xml:space="preserve"> y </w:t>
            </w:r>
            <w:r w:rsidRPr="00F9207F">
              <w:rPr>
                <w:rFonts w:ascii="Consolas" w:hAnsi="Consolas" w:cs="Arial"/>
              </w:rPr>
              <w:t>B=5</w:t>
            </w:r>
            <w:r w:rsidRPr="00F9207F">
              <w:rPr>
                <w:rFonts w:cs="Arial"/>
              </w:rPr>
              <w:t xml:space="preserve"> el resultado de </w:t>
            </w:r>
            <w:r w:rsidRPr="00F9207F">
              <w:rPr>
                <w:rFonts w:ascii="Consolas" w:hAnsi="Consolas" w:cs="Arial"/>
              </w:rPr>
              <w:t xml:space="preserve">A*(A&gt;B) + B*(A&lt;=B) </w:t>
            </w:r>
            <w:r w:rsidRPr="00F9207F">
              <w:rPr>
                <w:rFonts w:cs="Arial"/>
              </w:rPr>
              <w:t xml:space="preserve">es </w:t>
            </w:r>
          </w:p>
          <w:p w14:paraId="33DD9BA0" w14:textId="77777777" w:rsidR="00D60835" w:rsidRPr="001A456F" w:rsidRDefault="00D60835" w:rsidP="0042021D">
            <w:pPr>
              <w:pStyle w:val="EnunciadoPregunta"/>
              <w:suppressAutoHyphens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&gt;&gt;&gt;</w:t>
            </w:r>
            <w:r w:rsidRPr="003F475D">
              <w:rPr>
                <w:rFonts w:ascii="Consolas" w:hAnsi="Consolas" w:cs="Arial"/>
                <w:b/>
                <w:sz w:val="20"/>
              </w:rPr>
              <w:t>3</w:t>
            </w:r>
          </w:p>
        </w:tc>
      </w:tr>
      <w:tr w:rsidR="00D60835" w:rsidRPr="00411F4F" w14:paraId="27033D8F" w14:textId="77777777" w:rsidTr="00D60835">
        <w:trPr>
          <w:trHeight w:val="14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D384" w14:textId="77777777" w:rsidR="00D60835" w:rsidRDefault="00D60835" w:rsidP="0042021D">
            <w:pPr>
              <w:pStyle w:val="ListaActividad"/>
              <w:suppressAutoHyphens/>
              <w:jc w:val="center"/>
              <w:rPr>
                <w:sz w:val="28"/>
              </w:rPr>
            </w:pPr>
          </w:p>
        </w:tc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25442" w14:textId="77777777" w:rsidR="00D60835" w:rsidRDefault="00D60835" w:rsidP="0042021D">
            <w:pPr>
              <w:pStyle w:val="EnunciadoPregunta"/>
              <w:suppressAutoHyphens/>
              <w:rPr>
                <w:rFonts w:cs="Arial"/>
                <w:sz w:val="20"/>
              </w:rPr>
            </w:pPr>
            <w:r w:rsidRPr="00F9207F">
              <w:rPr>
                <w:rFonts w:cs="Arial"/>
              </w:rPr>
              <w:t xml:space="preserve">Si </w:t>
            </w:r>
            <w:r w:rsidRPr="00F9207F">
              <w:rPr>
                <w:rFonts w:ascii="Consolas" w:hAnsi="Consolas" w:cs="Arial"/>
              </w:rPr>
              <w:t>A=31</w:t>
            </w:r>
            <w:r w:rsidRPr="00F9207F">
              <w:rPr>
                <w:rFonts w:cs="Arial"/>
              </w:rPr>
              <w:t xml:space="preserve"> en el siguiente código</w:t>
            </w:r>
          </w:p>
          <w:p w14:paraId="7CD731A1" w14:textId="77777777" w:rsidR="00D60835" w:rsidRPr="003F475D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709"/>
              <w:rPr>
                <w:rFonts w:ascii="Consolas" w:hAnsi="Consolas" w:cs="Arial"/>
                <w:sz w:val="20"/>
              </w:rPr>
            </w:pPr>
            <w:proofErr w:type="spellStart"/>
            <w:r w:rsidRPr="003F475D">
              <w:rPr>
                <w:rFonts w:ascii="Consolas" w:hAnsi="Consolas" w:cs="Arial"/>
                <w:sz w:val="20"/>
              </w:rPr>
              <w:t>If</w:t>
            </w:r>
            <w:proofErr w:type="spellEnd"/>
            <w:r w:rsidRPr="003F475D">
              <w:rPr>
                <w:rFonts w:ascii="Consolas" w:hAnsi="Consolas" w:cs="Arial"/>
                <w:sz w:val="20"/>
              </w:rPr>
              <w:t xml:space="preserve"> (A!=12):</w:t>
            </w:r>
            <w:r>
              <w:rPr>
                <w:rFonts w:ascii="Consolas" w:hAnsi="Consolas" w:cs="Arial"/>
                <w:sz w:val="20"/>
              </w:rPr>
              <w:tab/>
              <w:t>Salida por pantalla:</w:t>
            </w:r>
          </w:p>
          <w:p w14:paraId="6697DC88" w14:textId="77777777" w:rsidR="00D60835" w:rsidRPr="00411F4F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1418"/>
              <w:rPr>
                <w:rFonts w:ascii="Consolas" w:hAnsi="Consolas" w:cs="Arial"/>
                <w:sz w:val="20"/>
                <w:lang w:val="en-US"/>
              </w:rPr>
            </w:pPr>
            <w:r w:rsidRPr="00411F4F">
              <w:rPr>
                <w:rFonts w:ascii="Consolas" w:hAnsi="Consolas" w:cs="Arial"/>
                <w:sz w:val="20"/>
                <w:lang w:val="en-US"/>
              </w:rPr>
              <w:t>Print(“Hola”)</w:t>
            </w:r>
            <w:r w:rsidRPr="00411F4F">
              <w:rPr>
                <w:rFonts w:ascii="Consolas" w:hAnsi="Consolas" w:cs="Arial"/>
                <w:sz w:val="20"/>
                <w:lang w:val="en-US"/>
              </w:rPr>
              <w:tab/>
              <w:t>&gt;&gt;&gt; Chau</w:t>
            </w:r>
          </w:p>
          <w:p w14:paraId="6AF42EBC" w14:textId="77777777" w:rsidR="00D60835" w:rsidRPr="00411F4F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709"/>
              <w:rPr>
                <w:rFonts w:ascii="Consolas" w:hAnsi="Consolas" w:cs="Arial"/>
                <w:sz w:val="20"/>
                <w:lang w:val="en-US"/>
              </w:rPr>
            </w:pPr>
            <w:r w:rsidRPr="00411F4F">
              <w:rPr>
                <w:rFonts w:ascii="Consolas" w:hAnsi="Consolas" w:cs="Arial"/>
                <w:sz w:val="20"/>
                <w:lang w:val="en-US"/>
              </w:rPr>
              <w:t>Else</w:t>
            </w:r>
          </w:p>
          <w:p w14:paraId="34B1E0A1" w14:textId="77777777" w:rsidR="00D60835" w:rsidRPr="00411F4F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1418"/>
              <w:rPr>
                <w:rFonts w:cs="Arial"/>
                <w:sz w:val="20"/>
                <w:lang w:val="en-US"/>
              </w:rPr>
            </w:pPr>
            <w:r w:rsidRPr="00411F4F">
              <w:rPr>
                <w:rFonts w:ascii="Consolas" w:hAnsi="Consolas" w:cs="Arial"/>
                <w:sz w:val="20"/>
                <w:lang w:val="en-US"/>
              </w:rPr>
              <w:t>Print(“Chau”)</w:t>
            </w:r>
          </w:p>
        </w:tc>
      </w:tr>
      <w:tr w:rsidR="00D60835" w14:paraId="36A5CB95" w14:textId="77777777" w:rsidTr="00D60835">
        <w:trPr>
          <w:trHeight w:val="14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4BD9" w14:textId="77777777" w:rsidR="00D60835" w:rsidRPr="00411F4F" w:rsidRDefault="00D60835" w:rsidP="0042021D">
            <w:pPr>
              <w:pStyle w:val="ListaActividad"/>
              <w:suppressAutoHyphens/>
              <w:jc w:val="center"/>
              <w:rPr>
                <w:sz w:val="28"/>
                <w:lang w:val="en-US"/>
              </w:rPr>
            </w:pPr>
          </w:p>
        </w:tc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033A6D1" w14:textId="77777777" w:rsidR="00D60835" w:rsidRDefault="00207C41" w:rsidP="0042021D">
            <w:pPr>
              <w:pStyle w:val="EnunciadoPregunta"/>
              <w:tabs>
                <w:tab w:val="right" w:pos="9940"/>
              </w:tabs>
              <w:suppressAutoHyphens/>
            </w:pPr>
            <w:r>
              <w:rPr>
                <w:noProof/>
              </w:rPr>
              <w:object w:dxaOrig="1440" w:dyaOrig="1440" w14:anchorId="2CDABC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356.35pt;margin-top:2.95pt;width:141.1pt;height:54pt;z-index:251658240;mso-position-horizontal-relative:text;mso-position-vertical-relative:text;mso-width-relative:page;mso-height-relative:page">
                  <v:imagedata r:id="rId8" o:title=""/>
                  <w10:wrap type="square"/>
                </v:shape>
                <o:OLEObject Type="Embed" ProgID="PBrush" ShapeID="_x0000_s1026" DrawAspect="Content" ObjectID="_1597215155" r:id="rId9"/>
              </w:object>
            </w:r>
            <w:r w:rsidR="00D60835">
              <w:t xml:space="preserve">De acuerdo al </w:t>
            </w:r>
            <w:r w:rsidR="00D60835" w:rsidRPr="00E560C3">
              <w:rPr>
                <w:b/>
              </w:rPr>
              <w:t>DFE</w:t>
            </w:r>
            <w:r w:rsidR="00D60835">
              <w:t xml:space="preserve">, si </w:t>
            </w:r>
            <w:r w:rsidR="00D60835" w:rsidRPr="00E560C3">
              <w:rPr>
                <w:rFonts w:ascii="Consolas" w:hAnsi="Consolas"/>
              </w:rPr>
              <w:t xml:space="preserve">a=3 </w:t>
            </w:r>
            <w:r w:rsidR="00D60835">
              <w:t xml:space="preserve">y </w:t>
            </w:r>
            <w:r w:rsidR="00D60835" w:rsidRPr="00E560C3">
              <w:rPr>
                <w:rFonts w:ascii="Consolas" w:hAnsi="Consolas"/>
              </w:rPr>
              <w:t>b=12</w:t>
            </w:r>
            <w:r w:rsidR="00D60835">
              <w:t xml:space="preserve">, el valor de </w:t>
            </w:r>
            <w:r w:rsidR="00D60835" w:rsidRPr="00E560C3">
              <w:rPr>
                <w:rFonts w:ascii="Consolas" w:hAnsi="Consolas"/>
              </w:rPr>
              <w:t>x</w:t>
            </w:r>
            <w:r w:rsidR="00D60835">
              <w:t xml:space="preserve"> es</w:t>
            </w:r>
          </w:p>
          <w:p w14:paraId="28935161" w14:textId="77777777" w:rsidR="00D60835" w:rsidRPr="001A456F" w:rsidRDefault="00D60835" w:rsidP="0042021D">
            <w:pPr>
              <w:pStyle w:val="EnunciadoPregunta"/>
              <w:suppressAutoHyphens/>
              <w:spacing w:after="0"/>
              <w:rPr>
                <w:rFonts w:cs="Arial"/>
                <w:sz w:val="20"/>
              </w:rPr>
            </w:pPr>
            <w:r w:rsidRPr="00E560C3">
              <w:rPr>
                <w:rFonts w:ascii="Consolas" w:hAnsi="Consolas" w:cs="Arial"/>
                <w:sz w:val="20"/>
              </w:rPr>
              <w:t>&gt;&gt;&gt;x=12</w:t>
            </w:r>
            <w:r>
              <w:tab/>
            </w:r>
          </w:p>
        </w:tc>
      </w:tr>
      <w:tr w:rsidR="00D60835" w14:paraId="20DB99A5" w14:textId="77777777" w:rsidTr="00D60835">
        <w:trPr>
          <w:trHeight w:val="1474"/>
        </w:trPr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0336E" w14:textId="77777777" w:rsidR="00D60835" w:rsidRDefault="00D60835" w:rsidP="0042021D">
            <w:pPr>
              <w:pStyle w:val="ListaActividad"/>
              <w:suppressAutoHyphens/>
              <w:jc w:val="center"/>
              <w:rPr>
                <w:sz w:val="28"/>
              </w:rPr>
            </w:pPr>
          </w:p>
        </w:tc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1D41C" w14:textId="77777777" w:rsidR="00D60835" w:rsidRDefault="00D60835" w:rsidP="0042021D">
            <w:pPr>
              <w:pStyle w:val="EnunciadoPregunta"/>
              <w:suppressAutoHyphens/>
              <w:rPr>
                <w:rFonts w:cs="Arial"/>
                <w:sz w:val="20"/>
              </w:rPr>
            </w:pPr>
            <w:r w:rsidRPr="00F9207F">
              <w:rPr>
                <w:rFonts w:cs="Arial"/>
              </w:rPr>
              <w:t xml:space="preserve">Si </w:t>
            </w:r>
            <w:r>
              <w:rPr>
                <w:rFonts w:ascii="Consolas" w:hAnsi="Consolas" w:cs="Arial"/>
              </w:rPr>
              <w:t>m</w:t>
            </w:r>
            <w:r w:rsidRPr="00F9207F">
              <w:rPr>
                <w:rFonts w:ascii="Consolas" w:hAnsi="Consolas" w:cs="Arial"/>
              </w:rPr>
              <w:t>=</w:t>
            </w:r>
            <w:r>
              <w:rPr>
                <w:rFonts w:ascii="Consolas" w:hAnsi="Consolas" w:cs="Arial"/>
              </w:rPr>
              <w:t>12</w:t>
            </w:r>
            <w:r w:rsidRPr="00F9207F">
              <w:rPr>
                <w:rFonts w:cs="Arial"/>
              </w:rPr>
              <w:t xml:space="preserve"> en el siguiente código</w:t>
            </w:r>
          </w:p>
          <w:p w14:paraId="60D30525" w14:textId="77777777" w:rsidR="00D60835" w:rsidRPr="003F475D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709"/>
              <w:rPr>
                <w:rFonts w:ascii="Consolas" w:hAnsi="Consolas" w:cs="Arial"/>
                <w:sz w:val="20"/>
              </w:rPr>
            </w:pPr>
            <w:proofErr w:type="spellStart"/>
            <w:r>
              <w:rPr>
                <w:rFonts w:ascii="Consolas" w:hAnsi="Consolas" w:cs="Arial"/>
                <w:sz w:val="20"/>
              </w:rPr>
              <w:t>While</w:t>
            </w:r>
            <w:proofErr w:type="spellEnd"/>
            <w:r>
              <w:rPr>
                <w:rFonts w:ascii="Consolas" w:hAnsi="Consolas" w:cs="Arial"/>
                <w:sz w:val="20"/>
              </w:rPr>
              <w:t>(m&gt;0):</w:t>
            </w:r>
            <w:r>
              <w:rPr>
                <w:rFonts w:ascii="Consolas" w:hAnsi="Consolas" w:cs="Arial"/>
                <w:sz w:val="20"/>
              </w:rPr>
              <w:tab/>
              <w:t>Salida por pantalla:</w:t>
            </w:r>
          </w:p>
          <w:p w14:paraId="1A794784" w14:textId="77777777" w:rsidR="00D60835" w:rsidRPr="003F475D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1418"/>
              <w:rPr>
                <w:rFonts w:ascii="Consolas" w:hAnsi="Consolas" w:cs="Arial"/>
                <w:sz w:val="20"/>
              </w:rPr>
            </w:pPr>
            <w:proofErr w:type="spellStart"/>
            <w:r w:rsidRPr="003F475D">
              <w:rPr>
                <w:rFonts w:ascii="Consolas" w:hAnsi="Consolas" w:cs="Arial"/>
                <w:sz w:val="20"/>
              </w:rPr>
              <w:t>Print</w:t>
            </w:r>
            <w:proofErr w:type="spellEnd"/>
            <w:r w:rsidRPr="003F475D">
              <w:rPr>
                <w:rFonts w:ascii="Consolas" w:hAnsi="Consolas" w:cs="Arial"/>
                <w:sz w:val="20"/>
              </w:rPr>
              <w:t>(</w:t>
            </w:r>
            <w:r>
              <w:rPr>
                <w:rFonts w:ascii="Consolas" w:hAnsi="Consolas" w:cs="Arial"/>
                <w:sz w:val="20"/>
              </w:rPr>
              <w:t>m</w:t>
            </w:r>
            <w:r w:rsidRPr="003F475D">
              <w:rPr>
                <w:rFonts w:ascii="Consolas" w:hAnsi="Consolas" w:cs="Arial"/>
                <w:sz w:val="20"/>
              </w:rPr>
              <w:t>)</w:t>
            </w:r>
            <w:r>
              <w:rPr>
                <w:rFonts w:ascii="Consolas" w:hAnsi="Consolas" w:cs="Arial"/>
                <w:sz w:val="20"/>
              </w:rPr>
              <w:tab/>
              <w:t>&gt;&gt;&gt; 12, 10, 8, 6, 4, 2, 0</w:t>
            </w:r>
          </w:p>
          <w:p w14:paraId="39B95C15" w14:textId="77777777" w:rsidR="00D60835" w:rsidRDefault="00D60835" w:rsidP="0042021D">
            <w:pPr>
              <w:pStyle w:val="EnunciadoPregunta"/>
              <w:tabs>
                <w:tab w:val="bar" w:pos="3979"/>
                <w:tab w:val="left" w:pos="5117"/>
              </w:tabs>
              <w:suppressAutoHyphens/>
              <w:spacing w:after="0"/>
              <w:ind w:left="1418"/>
              <w:rPr>
                <w:rFonts w:ascii="Consolas" w:hAnsi="Consolas" w:cs="Arial"/>
                <w:sz w:val="20"/>
              </w:rPr>
            </w:pPr>
            <w:r>
              <w:rPr>
                <w:rFonts w:ascii="Consolas" w:hAnsi="Consolas" w:cs="Arial"/>
                <w:sz w:val="20"/>
              </w:rPr>
              <w:t>m=m-2</w:t>
            </w:r>
            <w:r>
              <w:rPr>
                <w:rFonts w:ascii="Consolas" w:hAnsi="Consolas" w:cs="Arial"/>
                <w:sz w:val="20"/>
              </w:rPr>
              <w:tab/>
            </w:r>
          </w:p>
          <w:p w14:paraId="170E7643" w14:textId="77777777" w:rsidR="00D60835" w:rsidRPr="001A456F" w:rsidRDefault="00D60835" w:rsidP="0042021D">
            <w:pPr>
              <w:pStyle w:val="EnunciadoPregunta"/>
              <w:tabs>
                <w:tab w:val="left" w:pos="5117"/>
              </w:tabs>
              <w:suppressAutoHyphens/>
              <w:spacing w:after="0"/>
              <w:rPr>
                <w:rFonts w:cs="Arial"/>
                <w:sz w:val="20"/>
              </w:rPr>
            </w:pPr>
          </w:p>
        </w:tc>
      </w:tr>
    </w:tbl>
    <w:p w14:paraId="5D80296C" w14:textId="775F8314" w:rsidR="00CC6AA8" w:rsidRDefault="00CC6AA8" w:rsidP="006A6BBC">
      <w:pPr>
        <w:pStyle w:val="Sinespaciado"/>
        <w:tabs>
          <w:tab w:val="left" w:pos="567"/>
        </w:tabs>
      </w:pPr>
    </w:p>
    <w:p w14:paraId="2634986B" w14:textId="4AC807FA" w:rsidR="00D60835" w:rsidRDefault="00D60835">
      <w:r>
        <w:br w:type="page"/>
      </w:r>
    </w:p>
    <w:p w14:paraId="76E6EA1E" w14:textId="43F96EA2" w:rsidR="00D60835" w:rsidRPr="00D60835" w:rsidRDefault="00D60835" w:rsidP="00D60835">
      <w:pPr>
        <w:pStyle w:val="Ttulo2"/>
        <w:rPr>
          <w:lang w:val="es-CL"/>
        </w:rPr>
      </w:pPr>
      <w:r w:rsidRPr="00D60835">
        <w:rPr>
          <w:lang w:val="es-CL"/>
        </w:rPr>
        <w:lastRenderedPageBreak/>
        <w:t>DESARROLLO</w:t>
      </w:r>
    </w:p>
    <w:p w14:paraId="7D4D3984" w14:textId="77777777" w:rsidR="00D60835" w:rsidRDefault="00D60835" w:rsidP="00D60835">
      <w:pPr>
        <w:pStyle w:val="PreguntaSM"/>
        <w:numPr>
          <w:ilvl w:val="0"/>
          <w:numId w:val="0"/>
        </w:numPr>
        <w:spacing w:before="240" w:after="0"/>
        <w:ind w:left="357"/>
      </w:pPr>
      <w:r>
        <w:t xml:space="preserve">Para el código Python, escribe un </w:t>
      </w:r>
      <w:r w:rsidRPr="0024441E">
        <w:rPr>
          <w:b/>
        </w:rPr>
        <w:t>enunciado</w:t>
      </w:r>
      <w:r>
        <w:t xml:space="preserve">, pseudocódigo y el </w:t>
      </w:r>
      <w:r w:rsidRPr="0024441E">
        <w:rPr>
          <w:b/>
        </w:rPr>
        <w:t>DFE</w:t>
      </w:r>
      <w:r>
        <w:t xml:space="preserve"> además realice el análisis de código.</w:t>
      </w:r>
    </w:p>
    <w:p w14:paraId="16A46C4D" w14:textId="77777777" w:rsidR="00D60835" w:rsidRPr="00E60741" w:rsidRDefault="00D60835" w:rsidP="00D60835">
      <w:pPr>
        <w:pStyle w:val="PreguntaSM"/>
        <w:numPr>
          <w:ilvl w:val="0"/>
          <w:numId w:val="0"/>
        </w:numPr>
        <w:spacing w:before="240" w:after="0"/>
        <w:ind w:left="357"/>
        <w:rPr>
          <w:b/>
        </w:rPr>
      </w:pPr>
      <w:r w:rsidRPr="00E60741">
        <w:rPr>
          <w:b/>
        </w:rPr>
        <w:t>Código Python</w:t>
      </w:r>
    </w:p>
    <w:p w14:paraId="3CDB7674" w14:textId="77777777" w:rsidR="00D60835" w:rsidRDefault="00D60835" w:rsidP="00D60835">
      <w:pPr>
        <w:pStyle w:val="PreguntaSM"/>
        <w:numPr>
          <w:ilvl w:val="0"/>
          <w:numId w:val="0"/>
        </w:numPr>
        <w:jc w:val="center"/>
      </w:pPr>
      <w:r>
        <w:rPr>
          <w:noProof/>
          <w:lang w:eastAsia="es-CL"/>
        </w:rPr>
        <w:drawing>
          <wp:inline distT="0" distB="0" distL="0" distR="0" wp14:anchorId="701B4B8B" wp14:editId="6481EFF7">
            <wp:extent cx="4656978" cy="13920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689464" cy="1401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C079F" w14:textId="77777777" w:rsidR="00D60835" w:rsidRPr="00B24172" w:rsidRDefault="00D60835" w:rsidP="00D60835">
      <w:pPr>
        <w:pStyle w:val="PreguntaSM"/>
        <w:numPr>
          <w:ilvl w:val="0"/>
          <w:numId w:val="0"/>
        </w:numPr>
        <w:spacing w:before="0" w:after="0"/>
        <w:ind w:left="360"/>
        <w:rPr>
          <w:b/>
        </w:rPr>
      </w:pPr>
      <w:r w:rsidRPr="00B24172">
        <w:rPr>
          <w:b/>
        </w:rPr>
        <w:t>Enunciado</w:t>
      </w:r>
    </w:p>
    <w:p w14:paraId="479D438A" w14:textId="77777777" w:rsidR="00D60835" w:rsidRDefault="00D60835" w:rsidP="00D60835">
      <w:pPr>
        <w:ind w:left="360"/>
      </w:pPr>
    </w:p>
    <w:p w14:paraId="7734EABC" w14:textId="77777777" w:rsidR="00D60835" w:rsidRDefault="00D60835" w:rsidP="00D60835">
      <w:pPr>
        <w:ind w:left="360"/>
      </w:pPr>
    </w:p>
    <w:p w14:paraId="441E13D3" w14:textId="77777777" w:rsidR="00D60835" w:rsidRDefault="00D60835" w:rsidP="00D60835">
      <w:pPr>
        <w:ind w:left="360"/>
      </w:pPr>
    </w:p>
    <w:p w14:paraId="50EB6449" w14:textId="77777777" w:rsidR="00D60835" w:rsidRDefault="00D60835" w:rsidP="00D60835">
      <w:pPr>
        <w:ind w:left="360"/>
      </w:pPr>
    </w:p>
    <w:p w14:paraId="219A2C87" w14:textId="534F09C6" w:rsidR="00D60835" w:rsidRPr="00131AC1" w:rsidRDefault="00D60835" w:rsidP="00D60835">
      <w:pPr>
        <w:pStyle w:val="PreguntaSM"/>
        <w:numPr>
          <w:ilvl w:val="0"/>
          <w:numId w:val="0"/>
        </w:numPr>
        <w:tabs>
          <w:tab w:val="left" w:pos="5812"/>
        </w:tabs>
        <w:ind w:left="360"/>
        <w:rPr>
          <w:b/>
        </w:rPr>
      </w:pPr>
      <w:proofErr w:type="spellStart"/>
      <w:r>
        <w:rPr>
          <w:b/>
        </w:rPr>
        <w:t>PSeudocódigo</w:t>
      </w:r>
      <w:proofErr w:type="spellEnd"/>
      <w:r w:rsidRPr="00D60835">
        <w:rPr>
          <w:b/>
        </w:rPr>
        <w:t xml:space="preserve"> </w:t>
      </w:r>
      <w:r>
        <w:rPr>
          <w:b/>
        </w:rPr>
        <w:tab/>
      </w:r>
      <w:r w:rsidRPr="00131AC1">
        <w:rPr>
          <w:b/>
        </w:rPr>
        <w:t>Diagrama de flujo Estructurado</w:t>
      </w:r>
    </w:p>
    <w:p w14:paraId="71732E2A" w14:textId="77777777" w:rsidR="00D60835" w:rsidRPr="00D8044D" w:rsidRDefault="00D60835" w:rsidP="00D60835">
      <w:pPr>
        <w:pStyle w:val="PreguntaSM"/>
        <w:numPr>
          <w:ilvl w:val="0"/>
          <w:numId w:val="0"/>
        </w:numPr>
        <w:ind w:left="360"/>
        <w:rPr>
          <w:b/>
        </w:rPr>
      </w:pPr>
    </w:p>
    <w:p w14:paraId="6ABF05CE" w14:textId="77777777" w:rsidR="00D60835" w:rsidRDefault="00D60835" w:rsidP="00D60835">
      <w:pPr>
        <w:ind w:left="360"/>
      </w:pPr>
    </w:p>
    <w:p w14:paraId="3D4E961D" w14:textId="77777777" w:rsidR="00D60835" w:rsidRDefault="00D60835" w:rsidP="00D60835">
      <w:pPr>
        <w:pStyle w:val="PreguntaSM"/>
        <w:numPr>
          <w:ilvl w:val="0"/>
          <w:numId w:val="0"/>
        </w:numPr>
        <w:ind w:left="360"/>
        <w:rPr>
          <w:rFonts w:ascii="Klavika Regular" w:hAnsi="Klavika Regular"/>
        </w:rPr>
      </w:pPr>
    </w:p>
    <w:p w14:paraId="0AE1AE0E" w14:textId="77777777" w:rsidR="00D60835" w:rsidRDefault="00D60835" w:rsidP="00D60835">
      <w:pPr>
        <w:pStyle w:val="PreguntaSM"/>
        <w:numPr>
          <w:ilvl w:val="0"/>
          <w:numId w:val="0"/>
        </w:numPr>
        <w:ind w:left="360"/>
        <w:rPr>
          <w:rFonts w:ascii="Klavika Regular" w:hAnsi="Klavika Regular"/>
        </w:rPr>
      </w:pPr>
    </w:p>
    <w:p w14:paraId="0EDF088F" w14:textId="77777777" w:rsidR="00D60835" w:rsidRDefault="00D60835" w:rsidP="00D60835">
      <w:pPr>
        <w:pStyle w:val="PreguntaSM"/>
        <w:numPr>
          <w:ilvl w:val="0"/>
          <w:numId w:val="0"/>
        </w:numPr>
        <w:ind w:left="360"/>
        <w:rPr>
          <w:rFonts w:ascii="Klavika Regular" w:hAnsi="Klavika Regular"/>
        </w:rPr>
      </w:pPr>
    </w:p>
    <w:p w14:paraId="1D5815A4" w14:textId="77777777" w:rsidR="00D60835" w:rsidRDefault="00D60835" w:rsidP="00D60835">
      <w:pPr>
        <w:pStyle w:val="PreguntaSM"/>
        <w:numPr>
          <w:ilvl w:val="0"/>
          <w:numId w:val="0"/>
        </w:numPr>
        <w:ind w:left="360"/>
        <w:rPr>
          <w:rFonts w:ascii="Klavika Regular" w:hAnsi="Klavika Regular"/>
        </w:rPr>
      </w:pPr>
    </w:p>
    <w:p w14:paraId="3F11D8A2" w14:textId="77777777" w:rsidR="00D60835" w:rsidRDefault="00D60835" w:rsidP="00D60835">
      <w:pPr>
        <w:pStyle w:val="PreguntaSM"/>
        <w:numPr>
          <w:ilvl w:val="0"/>
          <w:numId w:val="0"/>
        </w:numPr>
        <w:ind w:left="360"/>
      </w:pPr>
    </w:p>
    <w:p w14:paraId="2AB0A3C8" w14:textId="77777777" w:rsidR="00D60835" w:rsidRDefault="00D60835" w:rsidP="00D60835">
      <w:pPr>
        <w:pStyle w:val="PreguntaSM"/>
        <w:numPr>
          <w:ilvl w:val="0"/>
          <w:numId w:val="0"/>
        </w:numPr>
        <w:ind w:left="360"/>
      </w:pPr>
    </w:p>
    <w:p w14:paraId="30EBDD11" w14:textId="77777777" w:rsidR="00D60835" w:rsidRDefault="00D60835" w:rsidP="00D60835">
      <w:pPr>
        <w:pStyle w:val="PreguntaSM"/>
        <w:numPr>
          <w:ilvl w:val="0"/>
          <w:numId w:val="0"/>
        </w:numPr>
        <w:ind w:left="360"/>
      </w:pPr>
      <w:r>
        <w:t>Análisis en ejecución, escribe el resultado por pantalla cuando:</w:t>
      </w:r>
    </w:p>
    <w:p w14:paraId="638CB0D0" w14:textId="77777777" w:rsidR="00D60835" w:rsidRDefault="00D60835" w:rsidP="00D60835">
      <w:pPr>
        <w:spacing w:after="0" w:line="240" w:lineRule="auto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Entrada: p=9 y q=30</w:t>
      </w:r>
    </w:p>
    <w:p w14:paraId="2767FB06" w14:textId="77777777" w:rsidR="00D60835" w:rsidRDefault="00D60835" w:rsidP="00D60835">
      <w:pPr>
        <w:spacing w:after="0" w:line="240" w:lineRule="auto"/>
        <w:ind w:left="36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Salida por pantalla</w:t>
      </w:r>
    </w:p>
    <w:p w14:paraId="5B15D864" w14:textId="77777777" w:rsidR="00D60835" w:rsidRDefault="00D60835" w:rsidP="00D60835">
      <w:pPr>
        <w:spacing w:after="0" w:line="240" w:lineRule="auto"/>
        <w:ind w:left="360"/>
        <w:rPr>
          <w:rFonts w:ascii="Consolas" w:hAnsi="Consolas"/>
          <w:sz w:val="18"/>
        </w:rPr>
      </w:pPr>
    </w:p>
    <w:p w14:paraId="3CDBF55C" w14:textId="47627FA0" w:rsidR="00207C41" w:rsidRPr="00D60835" w:rsidRDefault="00207C41" w:rsidP="00207C41">
      <w:pPr>
        <w:pStyle w:val="Ttulo2"/>
        <w:rPr>
          <w:lang w:val="es-CL"/>
        </w:rPr>
      </w:pPr>
      <w:r>
        <w:rPr>
          <w:lang w:val="es-CL"/>
        </w:rPr>
        <w:lastRenderedPageBreak/>
        <w:t>MAQUINA DE TURING</w:t>
      </w:r>
    </w:p>
    <w:p w14:paraId="0E4309CF" w14:textId="77777777" w:rsidR="00207C41" w:rsidRDefault="00207C41" w:rsidP="006A6BBC">
      <w:pPr>
        <w:pStyle w:val="Sinespaciado"/>
        <w:tabs>
          <w:tab w:val="left" w:pos="567"/>
        </w:tabs>
      </w:pPr>
    </w:p>
    <w:p w14:paraId="0C468077" w14:textId="72A722CA" w:rsidR="00D60835" w:rsidRDefault="00207C41" w:rsidP="00207C41">
      <w:pPr>
        <w:pStyle w:val="Sinespaciado"/>
        <w:numPr>
          <w:ilvl w:val="0"/>
          <w:numId w:val="41"/>
        </w:numPr>
        <w:tabs>
          <w:tab w:val="left" w:pos="567"/>
        </w:tabs>
      </w:pPr>
      <w:r>
        <w:t>De acuerdo al grafo siguiente, defina a la máquina de Turing (MT) formalmente.</w:t>
      </w:r>
    </w:p>
    <w:p w14:paraId="72DFCF9C" w14:textId="56EDC31D" w:rsidR="00207C41" w:rsidRDefault="00207C41" w:rsidP="00207C41">
      <w:pPr>
        <w:pStyle w:val="Sinespaciado"/>
        <w:numPr>
          <w:ilvl w:val="0"/>
          <w:numId w:val="41"/>
        </w:numPr>
        <w:tabs>
          <w:tab w:val="left" w:pos="567"/>
        </w:tabs>
      </w:pPr>
      <w:r>
        <w:t>Realice la secuencia (estado interno) de la cinta de salida para las siguientes palabras:</w:t>
      </w:r>
    </w:p>
    <w:p w14:paraId="7CCFD780" w14:textId="1D9DFB83" w:rsidR="00207C41" w:rsidRDefault="00207C41" w:rsidP="00207C41">
      <w:pPr>
        <w:pStyle w:val="Sinespaciado"/>
        <w:numPr>
          <w:ilvl w:val="1"/>
          <w:numId w:val="41"/>
        </w:numPr>
        <w:tabs>
          <w:tab w:val="left" w:pos="567"/>
        </w:tabs>
      </w:pPr>
      <w:r>
        <w:t>011011001x</w:t>
      </w:r>
    </w:p>
    <w:p w14:paraId="7A6311D6" w14:textId="173786F9" w:rsidR="00207C41" w:rsidRDefault="00207C41" w:rsidP="00207C41">
      <w:pPr>
        <w:pStyle w:val="Sinespaciado"/>
        <w:numPr>
          <w:ilvl w:val="1"/>
          <w:numId w:val="41"/>
        </w:numPr>
        <w:tabs>
          <w:tab w:val="left" w:pos="567"/>
        </w:tabs>
      </w:pPr>
      <w:r>
        <w:t>100001010x</w:t>
      </w:r>
    </w:p>
    <w:p w14:paraId="50C69B71" w14:textId="14B2D91D" w:rsidR="00207C41" w:rsidRDefault="00207C41" w:rsidP="00207C41">
      <w:pPr>
        <w:pStyle w:val="Sinespaciado"/>
        <w:numPr>
          <w:ilvl w:val="1"/>
          <w:numId w:val="41"/>
        </w:numPr>
        <w:tabs>
          <w:tab w:val="left" w:pos="567"/>
        </w:tabs>
      </w:pPr>
      <w:r>
        <w:t>111100001x</w:t>
      </w:r>
      <w:bookmarkStart w:id="1" w:name="_GoBack"/>
      <w:bookmarkEnd w:id="1"/>
    </w:p>
    <w:p w14:paraId="6E46297F" w14:textId="1A8D1D64" w:rsidR="00207C41" w:rsidRDefault="00207C41" w:rsidP="00207C41">
      <w:pPr>
        <w:pStyle w:val="Sinespaciado"/>
        <w:tabs>
          <w:tab w:val="left" w:pos="567"/>
        </w:tabs>
        <w:ind w:left="1440"/>
      </w:pPr>
      <w:r>
        <w:pict w14:anchorId="07EF3E4E">
          <v:shape id="_x0000_i1026" type="#_x0000_t75" style="width:383.25pt;height:259.5pt">
            <v:imagedata r:id="rId11" o:title="Par o impar" cropbottom="9175f" cropleft="5530f" cropright="15178f"/>
          </v:shape>
        </w:pict>
      </w:r>
    </w:p>
    <w:p w14:paraId="04229286" w14:textId="77777777" w:rsidR="00207C41" w:rsidRPr="00D60835" w:rsidRDefault="00207C41" w:rsidP="006A6BBC">
      <w:pPr>
        <w:pStyle w:val="Sinespaciado"/>
        <w:tabs>
          <w:tab w:val="left" w:pos="567"/>
        </w:tabs>
      </w:pPr>
    </w:p>
    <w:sectPr w:rsidR="00207C41" w:rsidRPr="00D60835" w:rsidSect="000F4582">
      <w:headerReference w:type="first" r:id="rId12"/>
      <w:type w:val="continuous"/>
      <w:pgSz w:w="12240" w:h="15840" w:code="1"/>
      <w:pgMar w:top="851" w:right="714" w:bottom="992" w:left="709" w:header="284" w:footer="28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AC63E7" w14:textId="77777777" w:rsidR="009F651C" w:rsidRDefault="009F651C" w:rsidP="00D02446">
      <w:pPr>
        <w:spacing w:after="0" w:line="240" w:lineRule="auto"/>
      </w:pPr>
      <w:r>
        <w:separator/>
      </w:r>
    </w:p>
  </w:endnote>
  <w:endnote w:type="continuationSeparator" w:id="0">
    <w:p w14:paraId="5AC9DD70" w14:textId="77777777" w:rsidR="009F651C" w:rsidRDefault="009F651C" w:rsidP="00D02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Klavika Light">
    <w:altName w:val="Arial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  <w:font w:name="Agfa Rotis Sans Serif Light">
    <w:panose1 w:val="020006060300000200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lavika Regular">
    <w:altName w:val="Calibri"/>
    <w:panose1 w:val="00000000000000000000"/>
    <w:charset w:val="00"/>
    <w:family w:val="modern"/>
    <w:notTrueType/>
    <w:pitch w:val="variable"/>
    <w:sig w:usb0="A00000AF" w:usb1="5000204A" w:usb2="00000000" w:usb3="00000000" w:csb0="000001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95B3DC" w14:textId="77777777" w:rsidR="009F651C" w:rsidRDefault="009F651C" w:rsidP="00D02446">
      <w:pPr>
        <w:spacing w:after="0" w:line="240" w:lineRule="auto"/>
      </w:pPr>
      <w:r>
        <w:separator/>
      </w:r>
    </w:p>
  </w:footnote>
  <w:footnote w:type="continuationSeparator" w:id="0">
    <w:p w14:paraId="220173F9" w14:textId="77777777" w:rsidR="009F651C" w:rsidRDefault="009F651C" w:rsidP="00D02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E2E219" w14:textId="77777777" w:rsidR="00C91743" w:rsidRDefault="00C91743" w:rsidP="00C91743">
    <w:pPr>
      <w:tabs>
        <w:tab w:val="center" w:pos="6279"/>
      </w:tabs>
      <w:spacing w:line="40" w:lineRule="exact"/>
      <w:ind w:left="3725"/>
      <w:rPr>
        <w:rFonts w:ascii="Arial" w:hAnsi="Arial" w:cs="Arial"/>
        <w:b/>
        <w:bCs/>
        <w:color w:val="96989A"/>
        <w:w w:val="120"/>
      </w:rPr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6B8A1C76" wp14:editId="2C72DAB2">
          <wp:simplePos x="0" y="0"/>
          <wp:positionH relativeFrom="column">
            <wp:posOffset>-57454</wp:posOffset>
          </wp:positionH>
          <wp:positionV relativeFrom="paragraph">
            <wp:posOffset>97955</wp:posOffset>
          </wp:positionV>
          <wp:extent cx="2064192" cy="771277"/>
          <wp:effectExtent l="1905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4192" cy="771277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0408DCE3" w14:textId="77777777" w:rsidR="00C91743" w:rsidRDefault="00C91743" w:rsidP="00C91743">
    <w:pPr>
      <w:tabs>
        <w:tab w:val="center" w:pos="6279"/>
      </w:tabs>
      <w:spacing w:after="0" w:line="240" w:lineRule="auto"/>
      <w:ind w:right="83"/>
      <w:jc w:val="right"/>
      <w:rPr>
        <w:rFonts w:ascii="Arial" w:hAnsi="Arial" w:cs="Arial"/>
        <w:b/>
        <w:bCs/>
        <w:color w:val="96989A"/>
        <w:w w:val="120"/>
      </w:rPr>
    </w:pPr>
    <w:r>
      <w:rPr>
        <w:rFonts w:ascii="Arial" w:hAnsi="Arial" w:cs="Arial"/>
        <w:b/>
        <w:bCs/>
        <w:color w:val="96989A"/>
        <w:w w:val="120"/>
      </w:rPr>
      <w:t>INTRODUCCION A LA PROGRAMACION – 4º AÑO MEDIO</w:t>
    </w:r>
  </w:p>
  <w:p w14:paraId="630E910F" w14:textId="77777777" w:rsidR="00C91743" w:rsidRDefault="00C91743" w:rsidP="00C91743">
    <w:pPr>
      <w:spacing w:after="0" w:line="240" w:lineRule="auto"/>
      <w:ind w:right="162"/>
      <w:jc w:val="right"/>
      <w:rPr>
        <w:rFonts w:ascii="Calibri" w:hAnsi="Calibri"/>
        <w:sz w:val="21"/>
        <w:szCs w:val="21"/>
      </w:rPr>
    </w:pPr>
    <w:r>
      <w:rPr>
        <w:rFonts w:ascii="Calibri" w:hAnsi="Calibri"/>
        <w:sz w:val="21"/>
        <w:szCs w:val="21"/>
      </w:rPr>
      <w:t>Profesor: Sr.  Rolando Montero</w:t>
    </w:r>
  </w:p>
  <w:p w14:paraId="40DFC6D0" w14:textId="77777777" w:rsidR="00C91743" w:rsidRDefault="00C91743" w:rsidP="00C91743">
    <w:pPr>
      <w:tabs>
        <w:tab w:val="center" w:pos="8931"/>
      </w:tabs>
      <w:spacing w:after="0" w:line="240" w:lineRule="auto"/>
      <w:ind w:right="162"/>
      <w:rPr>
        <w:rFonts w:ascii="Calibri" w:hAnsi="Calibri"/>
        <w:sz w:val="21"/>
        <w:szCs w:val="21"/>
      </w:rPr>
    </w:pPr>
    <w:r>
      <w:rPr>
        <w:rFonts w:ascii="Calibri" w:hAnsi="Calibri"/>
        <w:sz w:val="16"/>
        <w:szCs w:val="21"/>
      </w:rPr>
      <w:tab/>
    </w:r>
    <w:r w:rsidRPr="00980304">
      <w:rPr>
        <w:rFonts w:ascii="Calibri" w:hAnsi="Calibri"/>
        <w:sz w:val="16"/>
        <w:szCs w:val="21"/>
      </w:rPr>
      <w:t>rmontero@colegiogermania.cl</w:t>
    </w:r>
  </w:p>
  <w:p w14:paraId="63DAF5A6" w14:textId="32EF7E23" w:rsidR="00C91743" w:rsidRPr="006357B2" w:rsidRDefault="00C91743" w:rsidP="00C91743">
    <w:pPr>
      <w:pBdr>
        <w:bottom w:val="single" w:sz="4" w:space="1" w:color="auto"/>
      </w:pBdr>
      <w:spacing w:after="0" w:line="240" w:lineRule="auto"/>
      <w:ind w:left="4027" w:right="162"/>
      <w:jc w:val="right"/>
      <w:rPr>
        <w:spacing w:val="-15"/>
        <w:w w:val="134"/>
        <w:sz w:val="20"/>
        <w:szCs w:val="20"/>
      </w:rPr>
    </w:pPr>
    <w:r>
      <w:rPr>
        <w:spacing w:val="-13"/>
        <w:w w:val="120"/>
        <w:sz w:val="20"/>
        <w:szCs w:val="20"/>
      </w:rPr>
      <w:t>UNIDA</w:t>
    </w:r>
    <w:r>
      <w:rPr>
        <w:w w:val="120"/>
        <w:sz w:val="20"/>
        <w:szCs w:val="20"/>
      </w:rPr>
      <w:t>D</w:t>
    </w:r>
    <w:r>
      <w:rPr>
        <w:spacing w:val="32"/>
        <w:w w:val="120"/>
        <w:sz w:val="20"/>
        <w:szCs w:val="20"/>
      </w:rPr>
      <w:t xml:space="preserve"> </w:t>
    </w:r>
    <w:r w:rsidR="00D60835">
      <w:rPr>
        <w:spacing w:val="32"/>
        <w:w w:val="120"/>
        <w:sz w:val="20"/>
        <w:szCs w:val="20"/>
      </w:rPr>
      <w:t>3</w:t>
    </w:r>
    <w:r>
      <w:rPr>
        <w:sz w:val="20"/>
        <w:szCs w:val="20"/>
      </w:rPr>
      <w:t xml:space="preserve">   </w:t>
    </w:r>
    <w:r>
      <w:rPr>
        <w:w w:val="303"/>
        <w:sz w:val="20"/>
        <w:szCs w:val="20"/>
      </w:rPr>
      <w:t>|</w:t>
    </w:r>
    <w:r>
      <w:rPr>
        <w:spacing w:val="-12"/>
        <w:w w:val="303"/>
        <w:sz w:val="20"/>
        <w:szCs w:val="20"/>
      </w:rPr>
      <w:t xml:space="preserve"> </w:t>
    </w:r>
    <w:r>
      <w:rPr>
        <w:spacing w:val="-15"/>
        <w:w w:val="134"/>
        <w:sz w:val="20"/>
        <w:szCs w:val="20"/>
      </w:rPr>
      <w:t>Algoritmos</w:t>
    </w:r>
  </w:p>
  <w:p w14:paraId="3A0A5793" w14:textId="26C7D20C" w:rsidR="00C91743" w:rsidRDefault="00C91743">
    <w:pPr>
      <w:pStyle w:val="Encabezado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14299"/>
    <w:multiLevelType w:val="hybridMultilevel"/>
    <w:tmpl w:val="819E1A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upperRoman"/>
      <w:lvlText w:val="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AE326B"/>
    <w:multiLevelType w:val="hybridMultilevel"/>
    <w:tmpl w:val="E14263D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842FE"/>
    <w:multiLevelType w:val="hybridMultilevel"/>
    <w:tmpl w:val="E2CE83D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443C3A5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23C8"/>
    <w:multiLevelType w:val="multilevel"/>
    <w:tmpl w:val="86F037F0"/>
    <w:lvl w:ilvl="0">
      <w:start w:val="1"/>
      <w:numFmt w:val="decimal"/>
      <w:pStyle w:val="PreguntaSM"/>
      <w:lvlText w:val="%1."/>
      <w:lvlJc w:val="left"/>
      <w:pPr>
        <w:tabs>
          <w:tab w:val="num" w:pos="357"/>
        </w:tabs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upperRoman"/>
      <w:pStyle w:val="Opciones"/>
      <w:lvlText w:val="%2."/>
      <w:lvlJc w:val="center"/>
      <w:pPr>
        <w:tabs>
          <w:tab w:val="num" w:pos="1067"/>
        </w:tabs>
        <w:ind w:left="1067" w:hanging="357"/>
      </w:pPr>
      <w:rPr>
        <w:rFonts w:hint="default"/>
      </w:rPr>
    </w:lvl>
    <w:lvl w:ilvl="2">
      <w:start w:val="1"/>
      <w:numFmt w:val="upperLetter"/>
      <w:pStyle w:val="Alternativas"/>
      <w:lvlText w:val="%3)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7054BF"/>
    <w:multiLevelType w:val="hybridMultilevel"/>
    <w:tmpl w:val="FBB29ABE"/>
    <w:lvl w:ilvl="0" w:tplc="FFFFFFFF">
      <w:start w:val="1"/>
      <w:numFmt w:val="decimal"/>
      <w:pStyle w:val="Enumerado"/>
      <w:lvlText w:val="%1."/>
      <w:lvlJc w:val="right"/>
      <w:pPr>
        <w:tabs>
          <w:tab w:val="num" w:pos="567"/>
        </w:tabs>
        <w:ind w:left="567" w:hanging="142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DBC567E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494597"/>
    <w:multiLevelType w:val="hybridMultilevel"/>
    <w:tmpl w:val="F1B0B44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30249"/>
    <w:multiLevelType w:val="hybridMultilevel"/>
    <w:tmpl w:val="D016519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B5290"/>
    <w:multiLevelType w:val="hybridMultilevel"/>
    <w:tmpl w:val="69F8D8E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497A58"/>
    <w:multiLevelType w:val="hybridMultilevel"/>
    <w:tmpl w:val="B5483C8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A5487"/>
    <w:multiLevelType w:val="hybridMultilevel"/>
    <w:tmpl w:val="FC3ACB8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127CE"/>
    <w:multiLevelType w:val="hybridMultilevel"/>
    <w:tmpl w:val="C40808BA"/>
    <w:lvl w:ilvl="0" w:tplc="0F1AD8D4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7E47AC"/>
    <w:multiLevelType w:val="hybridMultilevel"/>
    <w:tmpl w:val="BD446C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913945"/>
    <w:multiLevelType w:val="hybridMultilevel"/>
    <w:tmpl w:val="F8AEBF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404E5"/>
    <w:multiLevelType w:val="hybridMultilevel"/>
    <w:tmpl w:val="D18CA02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5A3550"/>
    <w:multiLevelType w:val="hybridMultilevel"/>
    <w:tmpl w:val="1924B93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05C3DA4"/>
    <w:multiLevelType w:val="hybridMultilevel"/>
    <w:tmpl w:val="AE30F14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24900"/>
    <w:multiLevelType w:val="hybridMultilevel"/>
    <w:tmpl w:val="A38222FA"/>
    <w:lvl w:ilvl="0" w:tplc="340A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 w15:restartNumberingAfterBreak="0">
    <w:nsid w:val="40BC3C25"/>
    <w:multiLevelType w:val="hybridMultilevel"/>
    <w:tmpl w:val="71F2DC16"/>
    <w:lvl w:ilvl="0" w:tplc="E69CB5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C3AE5"/>
    <w:multiLevelType w:val="hybridMultilevel"/>
    <w:tmpl w:val="24FADF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AB7350"/>
    <w:multiLevelType w:val="hybridMultilevel"/>
    <w:tmpl w:val="8E722B90"/>
    <w:lvl w:ilvl="0" w:tplc="87E006C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F57903"/>
    <w:multiLevelType w:val="hybridMultilevel"/>
    <w:tmpl w:val="0D6E89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A3029"/>
    <w:multiLevelType w:val="hybridMultilevel"/>
    <w:tmpl w:val="90A201CA"/>
    <w:lvl w:ilvl="0" w:tplc="715EB1C6">
      <w:start w:val="1"/>
      <w:numFmt w:val="upperLetter"/>
      <w:pStyle w:val="SeleccinMltiple"/>
      <w:lvlText w:val="%1)"/>
      <w:lvlJc w:val="left"/>
      <w:pPr>
        <w:ind w:left="128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9713778"/>
    <w:multiLevelType w:val="hybridMultilevel"/>
    <w:tmpl w:val="622EE304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AB2D3E"/>
    <w:multiLevelType w:val="hybridMultilevel"/>
    <w:tmpl w:val="A3325BF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8A05C2"/>
    <w:multiLevelType w:val="hybridMultilevel"/>
    <w:tmpl w:val="2FA2AE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06DD0"/>
    <w:multiLevelType w:val="hybridMultilevel"/>
    <w:tmpl w:val="58C6361C"/>
    <w:lvl w:ilvl="0" w:tplc="3EE2C136">
      <w:start w:val="1"/>
      <w:numFmt w:val="decimal"/>
      <w:pStyle w:val="ListaActividad"/>
      <w:lvlText w:val="%1."/>
      <w:lvlJc w:val="left"/>
      <w:pPr>
        <w:ind w:left="360" w:hanging="360"/>
      </w:pPr>
      <w:rPr>
        <w:rFonts w:ascii="Arial" w:hAnsi="Arial" w:cs="Arial" w:hint="default"/>
        <w:color w:val="auto"/>
        <w:kern w:val="0"/>
        <w:sz w:val="32"/>
        <w14:numForm w14:val="default"/>
        <w14:numSpacing w14:val="default"/>
        <w14:stylisticSets/>
        <w14:cntxtAlts w14:val="0"/>
      </w:rPr>
    </w:lvl>
    <w:lvl w:ilvl="1" w:tplc="340A0019">
      <w:start w:val="1"/>
      <w:numFmt w:val="lowerLetter"/>
      <w:lvlText w:val="%2."/>
      <w:lvlJc w:val="left"/>
      <w:pPr>
        <w:ind w:left="1083" w:hanging="360"/>
      </w:pPr>
    </w:lvl>
    <w:lvl w:ilvl="2" w:tplc="340A001B">
      <w:start w:val="1"/>
      <w:numFmt w:val="lowerRoman"/>
      <w:lvlText w:val="%3."/>
      <w:lvlJc w:val="right"/>
      <w:pPr>
        <w:ind w:left="1803" w:hanging="180"/>
      </w:pPr>
    </w:lvl>
    <w:lvl w:ilvl="3" w:tplc="340A000F">
      <w:start w:val="1"/>
      <w:numFmt w:val="decimal"/>
      <w:lvlText w:val="%4."/>
      <w:lvlJc w:val="left"/>
      <w:pPr>
        <w:ind w:left="2523" w:hanging="360"/>
      </w:pPr>
    </w:lvl>
    <w:lvl w:ilvl="4" w:tplc="340A0019">
      <w:start w:val="1"/>
      <w:numFmt w:val="lowerLetter"/>
      <w:lvlText w:val="%5."/>
      <w:lvlJc w:val="left"/>
      <w:pPr>
        <w:ind w:left="3243" w:hanging="360"/>
      </w:pPr>
    </w:lvl>
    <w:lvl w:ilvl="5" w:tplc="340A001B">
      <w:start w:val="1"/>
      <w:numFmt w:val="lowerRoman"/>
      <w:lvlText w:val="%6."/>
      <w:lvlJc w:val="right"/>
      <w:pPr>
        <w:ind w:left="3963" w:hanging="180"/>
      </w:pPr>
    </w:lvl>
    <w:lvl w:ilvl="6" w:tplc="340A000F">
      <w:start w:val="1"/>
      <w:numFmt w:val="decimal"/>
      <w:lvlText w:val="%7."/>
      <w:lvlJc w:val="left"/>
      <w:pPr>
        <w:ind w:left="4683" w:hanging="360"/>
      </w:pPr>
    </w:lvl>
    <w:lvl w:ilvl="7" w:tplc="340A0019">
      <w:start w:val="1"/>
      <w:numFmt w:val="lowerLetter"/>
      <w:lvlText w:val="%8."/>
      <w:lvlJc w:val="left"/>
      <w:pPr>
        <w:ind w:left="5403" w:hanging="360"/>
      </w:pPr>
    </w:lvl>
    <w:lvl w:ilvl="8" w:tplc="340A001B">
      <w:start w:val="1"/>
      <w:numFmt w:val="lowerRoman"/>
      <w:lvlText w:val="%9."/>
      <w:lvlJc w:val="right"/>
      <w:pPr>
        <w:ind w:left="6123" w:hanging="180"/>
      </w:pPr>
    </w:lvl>
  </w:abstractNum>
  <w:abstractNum w:abstractNumId="26" w15:restartNumberingAfterBreak="0">
    <w:nsid w:val="51336125"/>
    <w:multiLevelType w:val="hybridMultilevel"/>
    <w:tmpl w:val="733052C8"/>
    <w:lvl w:ilvl="0" w:tplc="FBC2C6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31BAB"/>
    <w:multiLevelType w:val="hybridMultilevel"/>
    <w:tmpl w:val="52A60D2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50F5749"/>
    <w:multiLevelType w:val="hybridMultilevel"/>
    <w:tmpl w:val="8C78687C"/>
    <w:lvl w:ilvl="0" w:tplc="1D3A9BA8">
      <w:start w:val="1"/>
      <w:numFmt w:val="upp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/>
        <w:i w:val="0"/>
        <w:caps w:val="0"/>
        <w:strike w:val="0"/>
        <w:dstrike w:val="0"/>
        <w:vanish w:val="0"/>
        <w:color w:val="auto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28F5977"/>
    <w:multiLevelType w:val="hybridMultilevel"/>
    <w:tmpl w:val="F0E8B0CC"/>
    <w:lvl w:ilvl="0" w:tplc="6C08CC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7E0C90"/>
    <w:multiLevelType w:val="hybridMultilevel"/>
    <w:tmpl w:val="275A14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940D17"/>
    <w:multiLevelType w:val="hybridMultilevel"/>
    <w:tmpl w:val="A0E874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70C9B"/>
    <w:multiLevelType w:val="hybridMultilevel"/>
    <w:tmpl w:val="6062E7B8"/>
    <w:lvl w:ilvl="0" w:tplc="BD78184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EF25FD"/>
    <w:multiLevelType w:val="hybridMultilevel"/>
    <w:tmpl w:val="266C6EF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55C7E"/>
    <w:multiLevelType w:val="hybridMultilevel"/>
    <w:tmpl w:val="3C6A31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281CA5"/>
    <w:multiLevelType w:val="hybridMultilevel"/>
    <w:tmpl w:val="3E50FFFC"/>
    <w:lvl w:ilvl="0" w:tplc="4BEE77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8C2305"/>
    <w:multiLevelType w:val="hybridMultilevel"/>
    <w:tmpl w:val="8B469AC2"/>
    <w:lvl w:ilvl="0" w:tplc="B30C451A">
      <w:start w:val="1"/>
      <w:numFmt w:val="upperLetter"/>
      <w:lvlText w:val="%1)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7" w15:restartNumberingAfterBreak="0">
    <w:nsid w:val="75F341E5"/>
    <w:multiLevelType w:val="hybridMultilevel"/>
    <w:tmpl w:val="A80659F8"/>
    <w:lvl w:ilvl="0" w:tplc="99968D08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B22A7576">
      <w:numFmt w:val="bullet"/>
      <w:lvlText w:val=""/>
      <w:lvlJc w:val="left"/>
      <w:pPr>
        <w:tabs>
          <w:tab w:val="num" w:pos="1250"/>
        </w:tabs>
        <w:ind w:left="1250" w:hanging="170"/>
      </w:pPr>
      <w:rPr>
        <w:rFonts w:ascii="Symbol" w:eastAsia="Batang" w:hAnsi="Symbol" w:hint="default"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8C152CC"/>
    <w:multiLevelType w:val="hybridMultilevel"/>
    <w:tmpl w:val="62944DC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"/>
  </w:num>
  <w:num w:numId="3">
    <w:abstractNumId w:val="22"/>
  </w:num>
  <w:num w:numId="4">
    <w:abstractNumId w:val="35"/>
  </w:num>
  <w:num w:numId="5">
    <w:abstractNumId w:val="33"/>
  </w:num>
  <w:num w:numId="6">
    <w:abstractNumId w:val="11"/>
  </w:num>
  <w:num w:numId="7">
    <w:abstractNumId w:val="8"/>
  </w:num>
  <w:num w:numId="8">
    <w:abstractNumId w:val="38"/>
  </w:num>
  <w:num w:numId="9">
    <w:abstractNumId w:val="14"/>
  </w:num>
  <w:num w:numId="10">
    <w:abstractNumId w:val="13"/>
  </w:num>
  <w:num w:numId="11">
    <w:abstractNumId w:val="9"/>
  </w:num>
  <w:num w:numId="12">
    <w:abstractNumId w:val="20"/>
  </w:num>
  <w:num w:numId="13">
    <w:abstractNumId w:val="15"/>
  </w:num>
  <w:num w:numId="14">
    <w:abstractNumId w:val="6"/>
  </w:num>
  <w:num w:numId="15">
    <w:abstractNumId w:val="1"/>
  </w:num>
  <w:num w:numId="16">
    <w:abstractNumId w:val="34"/>
  </w:num>
  <w:num w:numId="17">
    <w:abstractNumId w:val="24"/>
  </w:num>
  <w:num w:numId="18">
    <w:abstractNumId w:val="10"/>
  </w:num>
  <w:num w:numId="19">
    <w:abstractNumId w:val="26"/>
  </w:num>
  <w:num w:numId="20">
    <w:abstractNumId w:val="29"/>
  </w:num>
  <w:num w:numId="21">
    <w:abstractNumId w:val="32"/>
  </w:num>
  <w:num w:numId="22">
    <w:abstractNumId w:val="17"/>
  </w:num>
  <w:num w:numId="23">
    <w:abstractNumId w:val="4"/>
  </w:num>
  <w:num w:numId="24">
    <w:abstractNumId w:val="37"/>
  </w:num>
  <w:num w:numId="25">
    <w:abstractNumId w:val="28"/>
  </w:num>
  <w:num w:numId="26">
    <w:abstractNumId w:val="0"/>
  </w:num>
  <w:num w:numId="27">
    <w:abstractNumId w:val="12"/>
  </w:num>
  <w:num w:numId="28">
    <w:abstractNumId w:val="36"/>
  </w:num>
  <w:num w:numId="29">
    <w:abstractNumId w:val="23"/>
  </w:num>
  <w:num w:numId="30">
    <w:abstractNumId w:val="7"/>
  </w:num>
  <w:num w:numId="31">
    <w:abstractNumId w:val="19"/>
  </w:num>
  <w:num w:numId="32">
    <w:abstractNumId w:val="27"/>
  </w:num>
  <w:num w:numId="33">
    <w:abstractNumId w:val="16"/>
  </w:num>
  <w:num w:numId="34">
    <w:abstractNumId w:val="5"/>
  </w:num>
  <w:num w:numId="35">
    <w:abstractNumId w:val="31"/>
  </w:num>
  <w:num w:numId="3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8"/>
  </w:num>
  <w:num w:numId="38">
    <w:abstractNumId w:val="3"/>
  </w:num>
  <w:num w:numId="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51C"/>
    <w:rsid w:val="00047981"/>
    <w:rsid w:val="00053DF4"/>
    <w:rsid w:val="00086070"/>
    <w:rsid w:val="000B6B49"/>
    <w:rsid w:val="000F204F"/>
    <w:rsid w:val="000F4582"/>
    <w:rsid w:val="000F5ADD"/>
    <w:rsid w:val="00104CF0"/>
    <w:rsid w:val="00131084"/>
    <w:rsid w:val="001336E4"/>
    <w:rsid w:val="00145576"/>
    <w:rsid w:val="001B20E7"/>
    <w:rsid w:val="001F0FED"/>
    <w:rsid w:val="001F1405"/>
    <w:rsid w:val="00205107"/>
    <w:rsid w:val="00207C41"/>
    <w:rsid w:val="0026309D"/>
    <w:rsid w:val="002A3877"/>
    <w:rsid w:val="002A5AD5"/>
    <w:rsid w:val="002E6261"/>
    <w:rsid w:val="00307C44"/>
    <w:rsid w:val="00333897"/>
    <w:rsid w:val="00357E31"/>
    <w:rsid w:val="003678B4"/>
    <w:rsid w:val="003F3A8A"/>
    <w:rsid w:val="00421E63"/>
    <w:rsid w:val="0043793A"/>
    <w:rsid w:val="00453FF3"/>
    <w:rsid w:val="00472A16"/>
    <w:rsid w:val="00481017"/>
    <w:rsid w:val="00491CEF"/>
    <w:rsid w:val="004E2358"/>
    <w:rsid w:val="00515036"/>
    <w:rsid w:val="00535B8D"/>
    <w:rsid w:val="00573FAA"/>
    <w:rsid w:val="00577DE6"/>
    <w:rsid w:val="0058036A"/>
    <w:rsid w:val="005D0C1C"/>
    <w:rsid w:val="00653EAA"/>
    <w:rsid w:val="006A6BBC"/>
    <w:rsid w:val="006C327A"/>
    <w:rsid w:val="00752CDB"/>
    <w:rsid w:val="00793F13"/>
    <w:rsid w:val="007A2435"/>
    <w:rsid w:val="007C6AF0"/>
    <w:rsid w:val="00800720"/>
    <w:rsid w:val="00810156"/>
    <w:rsid w:val="008203F1"/>
    <w:rsid w:val="008508BC"/>
    <w:rsid w:val="0085620E"/>
    <w:rsid w:val="008A0B97"/>
    <w:rsid w:val="008A246B"/>
    <w:rsid w:val="008A5489"/>
    <w:rsid w:val="008B2903"/>
    <w:rsid w:val="0090186B"/>
    <w:rsid w:val="00902842"/>
    <w:rsid w:val="00924C24"/>
    <w:rsid w:val="00980304"/>
    <w:rsid w:val="009C47C2"/>
    <w:rsid w:val="009E70DC"/>
    <w:rsid w:val="009F651C"/>
    <w:rsid w:val="00A51991"/>
    <w:rsid w:val="00A707F5"/>
    <w:rsid w:val="00AA73C9"/>
    <w:rsid w:val="00B47A9C"/>
    <w:rsid w:val="00BC2A20"/>
    <w:rsid w:val="00BC7693"/>
    <w:rsid w:val="00BE6C4A"/>
    <w:rsid w:val="00C25436"/>
    <w:rsid w:val="00C27103"/>
    <w:rsid w:val="00C91743"/>
    <w:rsid w:val="00CC33AA"/>
    <w:rsid w:val="00CC6AA8"/>
    <w:rsid w:val="00D02446"/>
    <w:rsid w:val="00D10792"/>
    <w:rsid w:val="00D30F59"/>
    <w:rsid w:val="00D53907"/>
    <w:rsid w:val="00D60835"/>
    <w:rsid w:val="00DA23EC"/>
    <w:rsid w:val="00DB067C"/>
    <w:rsid w:val="00DD704D"/>
    <w:rsid w:val="00DE7F3D"/>
    <w:rsid w:val="00E31734"/>
    <w:rsid w:val="00E80274"/>
    <w:rsid w:val="00EE39F8"/>
    <w:rsid w:val="00F52241"/>
    <w:rsid w:val="00F53A50"/>
    <w:rsid w:val="00F65AA6"/>
    <w:rsid w:val="00FC3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,"/>
  <w14:docId w14:val="38D0A8AB"/>
  <w15:docId w15:val="{D852D3C3-C46E-4288-981A-B5B6179C8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0B97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244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7C4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eleccinMltiple">
    <w:name w:val="Selección Múltiple"/>
    <w:basedOn w:val="Normal"/>
    <w:link w:val="SeleccinMltipleCar"/>
    <w:rsid w:val="00472A16"/>
    <w:pPr>
      <w:numPr>
        <w:numId w:val="1"/>
      </w:numPr>
      <w:tabs>
        <w:tab w:val="left" w:pos="426"/>
      </w:tabs>
      <w:suppressAutoHyphens/>
      <w:spacing w:after="0" w:line="240" w:lineRule="auto"/>
    </w:pPr>
    <w:rPr>
      <w:rFonts w:ascii="Arial" w:eastAsia="Times New Roman" w:hAnsi="Arial" w:cs="Times New Roman"/>
      <w:szCs w:val="32"/>
      <w:lang w:val="es-CL" w:eastAsia="ar-SA"/>
    </w:rPr>
  </w:style>
  <w:style w:type="character" w:customStyle="1" w:styleId="SeleccinMltipleCar">
    <w:name w:val="Selección Múltiple Car"/>
    <w:basedOn w:val="Fuentedeprrafopredeter"/>
    <w:link w:val="SeleccinMltiple"/>
    <w:rsid w:val="00472A16"/>
    <w:rPr>
      <w:rFonts w:ascii="Arial" w:eastAsia="Times New Roman" w:hAnsi="Arial" w:cs="Times New Roman"/>
      <w:szCs w:val="32"/>
      <w:lang w:val="es-CL" w:eastAsia="ar-SA"/>
    </w:rPr>
  </w:style>
  <w:style w:type="paragraph" w:styleId="Encabezado">
    <w:name w:val="header"/>
    <w:basedOn w:val="Normal"/>
    <w:link w:val="EncabezadoCar"/>
    <w:uiPriority w:val="99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446"/>
  </w:style>
  <w:style w:type="paragraph" w:styleId="Piedepgina">
    <w:name w:val="footer"/>
    <w:basedOn w:val="Normal"/>
    <w:link w:val="PiedepginaCar"/>
    <w:unhideWhenUsed/>
    <w:rsid w:val="00D0244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446"/>
  </w:style>
  <w:style w:type="character" w:customStyle="1" w:styleId="Ttulo2Car">
    <w:name w:val="Título 2 Car"/>
    <w:basedOn w:val="Fuentedeprrafopredeter"/>
    <w:link w:val="Ttulo2"/>
    <w:uiPriority w:val="9"/>
    <w:rsid w:val="00D024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enidodelatabla">
    <w:name w:val="Contenido de la tabla"/>
    <w:basedOn w:val="Normal"/>
    <w:rsid w:val="00357E31"/>
    <w:pPr>
      <w:suppressLineNumbers/>
      <w:suppressAutoHyphens/>
      <w:spacing w:after="0" w:line="100" w:lineRule="atLeast"/>
      <w:textAlignment w:val="baseline"/>
    </w:pPr>
    <w:rPr>
      <w:rFonts w:ascii="Times New Roman" w:eastAsia="Times New Roman" w:hAnsi="Times New Roman" w:cs="Times New Roman"/>
      <w:kern w:val="1"/>
      <w:sz w:val="24"/>
      <w:szCs w:val="24"/>
      <w:lang w:eastAsia="ar-SA"/>
    </w:rPr>
  </w:style>
  <w:style w:type="paragraph" w:styleId="Prrafodelista">
    <w:name w:val="List Paragraph"/>
    <w:basedOn w:val="Normal"/>
    <w:uiPriority w:val="34"/>
    <w:qFormat/>
    <w:rsid w:val="009E70DC"/>
    <w:pPr>
      <w:ind w:left="720"/>
      <w:contextualSpacing/>
    </w:pPr>
  </w:style>
  <w:style w:type="table" w:styleId="Tablaconcuadrcula">
    <w:name w:val="Table Grid"/>
    <w:basedOn w:val="Tablanormal"/>
    <w:uiPriority w:val="39"/>
    <w:rsid w:val="009E7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307C4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Enumerado">
    <w:name w:val="Enumerado"/>
    <w:basedOn w:val="Textoindependiente"/>
    <w:rsid w:val="00307C44"/>
    <w:pPr>
      <w:keepNext/>
      <w:numPr>
        <w:numId w:val="23"/>
      </w:numPr>
      <w:pBdr>
        <w:top w:val="single" w:sz="4" w:space="0" w:color="auto"/>
      </w:pBdr>
      <w:tabs>
        <w:tab w:val="clear" w:pos="567"/>
        <w:tab w:val="num" w:pos="426"/>
        <w:tab w:val="left" w:pos="3119"/>
        <w:tab w:val="left" w:pos="5670"/>
        <w:tab w:val="left" w:pos="8505"/>
        <w:tab w:val="right" w:pos="11340"/>
      </w:tabs>
      <w:spacing w:after="0" w:line="200" w:lineRule="exact"/>
      <w:ind w:left="425" w:right="79" w:firstLine="0"/>
      <w:jc w:val="both"/>
    </w:pPr>
    <w:rPr>
      <w:rFonts w:ascii="Arial" w:eastAsia="Times New Roman" w:hAnsi="Arial" w:cs="Arial"/>
      <w:sz w:val="20"/>
      <w:szCs w:val="24"/>
      <w:lang w:val="es-ES_tradnl"/>
    </w:rPr>
  </w:style>
  <w:style w:type="paragraph" w:customStyle="1" w:styleId="Enumerado2">
    <w:name w:val="Enumerado 2"/>
    <w:basedOn w:val="Sangradetextonormal"/>
    <w:rsid w:val="00307C44"/>
    <w:pPr>
      <w:tabs>
        <w:tab w:val="left" w:pos="3119"/>
        <w:tab w:val="left" w:pos="3969"/>
        <w:tab w:val="left" w:pos="5670"/>
        <w:tab w:val="left" w:pos="7371"/>
        <w:tab w:val="left" w:pos="8364"/>
        <w:tab w:val="right" w:pos="11340"/>
      </w:tabs>
      <w:spacing w:after="0" w:line="200" w:lineRule="exact"/>
      <w:ind w:left="0"/>
    </w:pPr>
    <w:rPr>
      <w:rFonts w:ascii="Arial" w:eastAsia="Times New Roman" w:hAnsi="Arial" w:cs="Arial"/>
      <w:sz w:val="20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07C4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07C44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307C4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307C44"/>
  </w:style>
  <w:style w:type="paragraph" w:customStyle="1" w:styleId="Carbono">
    <w:name w:val="Carbono"/>
    <w:basedOn w:val="Textoindependiente"/>
    <w:rsid w:val="003F3A8A"/>
    <w:pPr>
      <w:keepNext/>
      <w:tabs>
        <w:tab w:val="left" w:pos="1418"/>
        <w:tab w:val="left" w:pos="2127"/>
        <w:tab w:val="left" w:pos="2835"/>
        <w:tab w:val="left" w:pos="3544"/>
        <w:tab w:val="left" w:pos="4253"/>
        <w:tab w:val="left" w:pos="4962"/>
        <w:tab w:val="left" w:pos="5670"/>
        <w:tab w:val="left" w:pos="6379"/>
        <w:tab w:val="left" w:pos="7088"/>
        <w:tab w:val="left" w:pos="7797"/>
        <w:tab w:val="left" w:pos="8505"/>
        <w:tab w:val="left" w:pos="9214"/>
        <w:tab w:val="left" w:pos="9923"/>
        <w:tab w:val="left" w:pos="10632"/>
      </w:tabs>
      <w:spacing w:after="0" w:line="240" w:lineRule="auto"/>
      <w:ind w:left="142" w:right="170"/>
      <w:jc w:val="both"/>
    </w:pPr>
    <w:rPr>
      <w:rFonts w:ascii="Arial" w:eastAsia="Times New Roman" w:hAnsi="Arial" w:cs="Arial"/>
      <w:szCs w:val="24"/>
    </w:rPr>
  </w:style>
  <w:style w:type="paragraph" w:styleId="Sinespaciado">
    <w:name w:val="No Spacing"/>
    <w:uiPriority w:val="1"/>
    <w:qFormat/>
    <w:rsid w:val="006A6B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24C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4C24"/>
    <w:rPr>
      <w:rFonts w:ascii="Segoe UI" w:hAnsi="Segoe UI" w:cs="Segoe UI"/>
      <w:sz w:val="18"/>
      <w:szCs w:val="18"/>
    </w:rPr>
  </w:style>
  <w:style w:type="paragraph" w:customStyle="1" w:styleId="Descripcintem">
    <w:name w:val="Descripción Ítem"/>
    <w:basedOn w:val="Normal"/>
    <w:link w:val="DescripcintemCar"/>
    <w:qFormat/>
    <w:rsid w:val="00D60835"/>
    <w:pPr>
      <w:tabs>
        <w:tab w:val="right" w:pos="10773"/>
      </w:tabs>
      <w:spacing w:after="120" w:line="240" w:lineRule="auto"/>
      <w:ind w:left="284" w:right="284"/>
      <w:jc w:val="both"/>
    </w:pPr>
    <w:rPr>
      <w:rFonts w:ascii="Trebuchet MS" w:hAnsi="Trebuchet MS"/>
      <w:lang w:val="es-CL" w:eastAsia="ar-SA"/>
    </w:rPr>
  </w:style>
  <w:style w:type="character" w:customStyle="1" w:styleId="DescripcintemCar">
    <w:name w:val="Descripción Ítem Car"/>
    <w:basedOn w:val="Fuentedeprrafopredeter"/>
    <w:link w:val="Descripcintem"/>
    <w:rsid w:val="00D60835"/>
    <w:rPr>
      <w:rFonts w:ascii="Trebuchet MS" w:hAnsi="Trebuchet MS"/>
      <w:lang w:val="es-CL" w:eastAsia="ar-SA"/>
    </w:rPr>
  </w:style>
  <w:style w:type="paragraph" w:customStyle="1" w:styleId="EnunciadoPregunta">
    <w:name w:val="Enunciado Pregunta"/>
    <w:basedOn w:val="Sinespaciado"/>
    <w:link w:val="EnunciadoPreguntaCar"/>
    <w:qFormat/>
    <w:rsid w:val="00D60835"/>
    <w:pPr>
      <w:spacing w:after="240"/>
    </w:pPr>
    <w:rPr>
      <w:rFonts w:ascii="Klavika Light" w:eastAsiaTheme="minorHAnsi" w:hAnsi="Klavika Light"/>
      <w:sz w:val="24"/>
      <w:lang w:val="es-CL" w:eastAsia="en-US"/>
    </w:rPr>
  </w:style>
  <w:style w:type="character" w:customStyle="1" w:styleId="EnunciadoPreguntaCar">
    <w:name w:val="Enunciado Pregunta Car"/>
    <w:basedOn w:val="Fuentedeprrafopredeter"/>
    <w:link w:val="EnunciadoPregunta"/>
    <w:rsid w:val="00D60835"/>
    <w:rPr>
      <w:rFonts w:ascii="Klavika Light" w:eastAsiaTheme="minorHAnsi" w:hAnsi="Klavika Light"/>
      <w:sz w:val="24"/>
      <w:lang w:val="es-CL" w:eastAsia="en-US"/>
    </w:rPr>
  </w:style>
  <w:style w:type="character" w:customStyle="1" w:styleId="ListaActividadCar">
    <w:name w:val="Lista Actividad Car"/>
    <w:basedOn w:val="Fuentedeprrafopredeter"/>
    <w:link w:val="ListaActividad"/>
    <w:locked/>
    <w:rsid w:val="00D60835"/>
    <w:rPr>
      <w:rFonts w:ascii="Agfa Rotis Sans Serif Light" w:eastAsiaTheme="minorHAnsi" w:hAnsi="Agfa Rotis Sans Serif Light"/>
      <w:sz w:val="24"/>
      <w:shd w:val="clear" w:color="auto" w:fill="000000" w:themeFill="text1"/>
      <w:lang w:eastAsia="en-US"/>
    </w:rPr>
  </w:style>
  <w:style w:type="paragraph" w:customStyle="1" w:styleId="ListaActividad">
    <w:name w:val="Lista Actividad"/>
    <w:basedOn w:val="Sinespaciado"/>
    <w:link w:val="ListaActividadCar"/>
    <w:qFormat/>
    <w:rsid w:val="00D60835"/>
    <w:pPr>
      <w:numPr>
        <w:numId w:val="36"/>
      </w:numPr>
      <w:shd w:val="clear" w:color="auto" w:fill="000000" w:themeFill="text1"/>
    </w:pPr>
    <w:rPr>
      <w:rFonts w:ascii="Agfa Rotis Sans Serif Light" w:eastAsiaTheme="minorHAnsi" w:hAnsi="Agfa Rotis Sans Serif Light"/>
      <w:sz w:val="24"/>
      <w:lang w:eastAsia="en-US"/>
    </w:rPr>
  </w:style>
  <w:style w:type="paragraph" w:customStyle="1" w:styleId="PreguntaSM">
    <w:name w:val="Pregunta SM"/>
    <w:basedOn w:val="Prrafodelista"/>
    <w:link w:val="PreguntaSMCar"/>
    <w:qFormat/>
    <w:rsid w:val="00D60835"/>
    <w:pPr>
      <w:numPr>
        <w:numId w:val="38"/>
      </w:numPr>
      <w:spacing w:before="360" w:after="240" w:line="240" w:lineRule="auto"/>
      <w:contextualSpacing w:val="0"/>
    </w:pPr>
    <w:rPr>
      <w:rFonts w:ascii="Klavika Light" w:hAnsi="Klavika Light"/>
      <w:sz w:val="24"/>
      <w:lang w:val="es-CL" w:eastAsia="ar-SA"/>
    </w:rPr>
  </w:style>
  <w:style w:type="character" w:customStyle="1" w:styleId="PreguntaSMCar">
    <w:name w:val="Pregunta SM Car"/>
    <w:basedOn w:val="Fuentedeprrafopredeter"/>
    <w:link w:val="PreguntaSM"/>
    <w:rsid w:val="00D60835"/>
    <w:rPr>
      <w:rFonts w:ascii="Klavika Light" w:hAnsi="Klavika Light"/>
      <w:sz w:val="24"/>
      <w:lang w:val="es-CL" w:eastAsia="ar-SA"/>
    </w:rPr>
  </w:style>
  <w:style w:type="paragraph" w:customStyle="1" w:styleId="Alternativas">
    <w:name w:val="Alternativas"/>
    <w:basedOn w:val="Prrafodelista"/>
    <w:qFormat/>
    <w:rsid w:val="00D60835"/>
    <w:pPr>
      <w:numPr>
        <w:ilvl w:val="2"/>
        <w:numId w:val="38"/>
      </w:numPr>
      <w:spacing w:after="60" w:line="240" w:lineRule="auto"/>
      <w:contextualSpacing w:val="0"/>
    </w:pPr>
    <w:rPr>
      <w:rFonts w:ascii="Klavika Light" w:hAnsi="Klavika Light"/>
      <w:lang w:val="es-CL" w:eastAsia="ar-SA"/>
    </w:rPr>
  </w:style>
  <w:style w:type="paragraph" w:customStyle="1" w:styleId="Opciones">
    <w:name w:val="Opciones"/>
    <w:basedOn w:val="PreguntaSM"/>
    <w:qFormat/>
    <w:rsid w:val="00D60835"/>
    <w:pPr>
      <w:numPr>
        <w:ilvl w:val="1"/>
      </w:numPr>
      <w:tabs>
        <w:tab w:val="clear" w:pos="1067"/>
      </w:tabs>
      <w:spacing w:before="60" w:after="60"/>
      <w:ind w:left="14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LANDO-PC\Documents\Plantillas%20personalizadas%20de%20Office\Actividades%20Germania%20Electiv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53471-2F80-45E5-AE83-C73BA4825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Actividades Germania Electivos.dotx</Template>
  <TotalTime>7</TotalTime>
  <Pages>3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MC Lautaro's</Company>
  <LinksUpToDate>false</LinksUpToDate>
  <CharactersWithSpaces>1417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E. Montero A.</dc:creator>
  <cp:lastModifiedBy>Inpector General</cp:lastModifiedBy>
  <cp:revision>3</cp:revision>
  <cp:lastPrinted>2018-08-31T13:06:00Z</cp:lastPrinted>
  <dcterms:created xsi:type="dcterms:W3CDTF">2018-08-30T15:03:00Z</dcterms:created>
  <dcterms:modified xsi:type="dcterms:W3CDTF">2018-08-31T13:06:00Z</dcterms:modified>
</cp:coreProperties>
</file>