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alias w:val="Título"/>
        <w:tag w:val=""/>
        <w:id w:val="1226174629"/>
        <w:placeholder>
          <w:docPart w:val="7F3C4180368C471C9924DFBA6B01B64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67D44B9" w14:textId="77777777" w:rsidR="00357E31" w:rsidRDefault="006C1F95" w:rsidP="001A6F5E">
          <w:pPr>
            <w:pStyle w:val="Ttulo"/>
          </w:pPr>
          <w:r>
            <w:t>MAQUINA DE TURING</w:t>
          </w:r>
        </w:p>
      </w:sdtContent>
    </w:sdt>
    <w:tbl>
      <w:tblPr>
        <w:tblW w:w="4910" w:type="pct"/>
        <w:tblInd w:w="55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05"/>
        <w:gridCol w:w="6156"/>
      </w:tblGrid>
      <w:tr w:rsidR="00357E31" w:rsidRPr="00606D4C" w14:paraId="324E1C71" w14:textId="77777777" w:rsidTr="00D914A1">
        <w:tc>
          <w:tcPr>
            <w:tcW w:w="1505" w:type="dxa"/>
          </w:tcPr>
          <w:p w14:paraId="5EC22C38" w14:textId="77777777" w:rsidR="00357E31" w:rsidRPr="00D914A1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b/>
                <w:sz w:val="20"/>
                <w:szCs w:val="21"/>
              </w:rPr>
            </w:pPr>
            <w:r w:rsidRPr="00D914A1">
              <w:rPr>
                <w:rFonts w:ascii="Calibri" w:hAnsi="Calibri"/>
                <w:b/>
                <w:sz w:val="20"/>
                <w:szCs w:val="21"/>
              </w:rPr>
              <w:t>Objetivos</w:t>
            </w:r>
          </w:p>
        </w:tc>
        <w:tc>
          <w:tcPr>
            <w:tcW w:w="6155" w:type="dxa"/>
          </w:tcPr>
          <w:p w14:paraId="5A275754" w14:textId="77777777" w:rsidR="00357E31" w:rsidRPr="008508BC" w:rsidRDefault="005D65CD" w:rsidP="009F651C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Programar una máquina de Turing</w:t>
            </w:r>
          </w:p>
        </w:tc>
      </w:tr>
      <w:tr w:rsidR="00357E31" w:rsidRPr="00606D4C" w14:paraId="5A8AFAAF" w14:textId="77777777" w:rsidTr="00D914A1">
        <w:tc>
          <w:tcPr>
            <w:tcW w:w="1505" w:type="dxa"/>
          </w:tcPr>
          <w:p w14:paraId="79A5D63E" w14:textId="77777777" w:rsidR="00357E31" w:rsidRPr="00D914A1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b/>
                <w:sz w:val="20"/>
                <w:szCs w:val="21"/>
              </w:rPr>
            </w:pPr>
            <w:r w:rsidRPr="00D914A1">
              <w:rPr>
                <w:rFonts w:ascii="Calibri" w:hAnsi="Calibri"/>
                <w:b/>
                <w:sz w:val="20"/>
                <w:szCs w:val="21"/>
              </w:rPr>
              <w:t>Contenidos</w:t>
            </w:r>
          </w:p>
        </w:tc>
        <w:tc>
          <w:tcPr>
            <w:tcW w:w="6155" w:type="dxa"/>
          </w:tcPr>
          <w:p w14:paraId="6A18F564" w14:textId="77777777" w:rsidR="00357E31" w:rsidRPr="008508BC" w:rsidRDefault="005D65CD" w:rsidP="00FC3659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Definición</w:t>
            </w:r>
            <w:r w:rsidR="006C1F95">
              <w:rPr>
                <w:rFonts w:ascii="Calibri" w:hAnsi="Calibri"/>
                <w:sz w:val="20"/>
              </w:rPr>
              <w:t xml:space="preserve"> máquina de Turing</w:t>
            </w:r>
            <w:r w:rsidR="00D914A1">
              <w:rPr>
                <w:rFonts w:ascii="Calibri" w:hAnsi="Calibri"/>
                <w:sz w:val="20"/>
              </w:rPr>
              <w:t>.</w:t>
            </w:r>
          </w:p>
        </w:tc>
      </w:tr>
      <w:tr w:rsidR="00357E31" w:rsidRPr="00606D4C" w14:paraId="0ABA878E" w14:textId="77777777" w:rsidTr="00D914A1">
        <w:tc>
          <w:tcPr>
            <w:tcW w:w="1505" w:type="dxa"/>
          </w:tcPr>
          <w:p w14:paraId="20BFE0FF" w14:textId="77777777" w:rsidR="00357E31" w:rsidRPr="00D914A1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b/>
                <w:sz w:val="20"/>
                <w:szCs w:val="21"/>
              </w:rPr>
            </w:pPr>
            <w:r w:rsidRPr="00D914A1">
              <w:rPr>
                <w:rFonts w:ascii="Calibri" w:hAnsi="Calibri"/>
                <w:b/>
                <w:sz w:val="20"/>
                <w:szCs w:val="21"/>
              </w:rPr>
              <w:t>Habilidades</w:t>
            </w:r>
          </w:p>
        </w:tc>
        <w:tc>
          <w:tcPr>
            <w:tcW w:w="6155" w:type="dxa"/>
          </w:tcPr>
          <w:p w14:paraId="7C274CCE" w14:textId="77777777" w:rsidR="00357E31" w:rsidRPr="008508BC" w:rsidRDefault="005D65CD" w:rsidP="00307C44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Comprender, analizar, evaluar y crear diseños simples de algoritmos</w:t>
            </w:r>
            <w:r w:rsidR="00D914A1">
              <w:rPr>
                <w:rFonts w:ascii="Calibri" w:hAnsi="Calibri"/>
                <w:sz w:val="20"/>
              </w:rPr>
              <w:t>.</w:t>
            </w:r>
          </w:p>
        </w:tc>
      </w:tr>
      <w:tr w:rsidR="00357E31" w:rsidRPr="00606D4C" w14:paraId="311E8961" w14:textId="77777777" w:rsidTr="00D914A1">
        <w:tc>
          <w:tcPr>
            <w:tcW w:w="1505" w:type="dxa"/>
          </w:tcPr>
          <w:p w14:paraId="30EF0ADC" w14:textId="77777777" w:rsidR="00357E31" w:rsidRPr="00D914A1" w:rsidRDefault="00C25436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b/>
                <w:sz w:val="20"/>
                <w:szCs w:val="21"/>
              </w:rPr>
            </w:pPr>
            <w:r w:rsidRPr="00D914A1">
              <w:rPr>
                <w:rFonts w:ascii="Calibri" w:hAnsi="Calibri"/>
                <w:b/>
                <w:sz w:val="20"/>
                <w:szCs w:val="21"/>
              </w:rPr>
              <w:t>Instrucciones</w:t>
            </w:r>
          </w:p>
        </w:tc>
        <w:tc>
          <w:tcPr>
            <w:tcW w:w="6155" w:type="dxa"/>
          </w:tcPr>
          <w:p w14:paraId="5D805D35" w14:textId="77777777" w:rsidR="001E2543" w:rsidRDefault="001E2543" w:rsidP="00D24BB5">
            <w:pPr>
              <w:pStyle w:val="Contenidodelatabla"/>
              <w:numPr>
                <w:ilvl w:val="0"/>
                <w:numId w:val="2"/>
              </w:numPr>
              <w:snapToGrid w:val="0"/>
              <w:ind w:left="525" w:hanging="1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Recorta esta ficha y pégala en tu cuaderno.</w:t>
            </w:r>
          </w:p>
          <w:p w14:paraId="20849871" w14:textId="77777777" w:rsidR="001E2543" w:rsidRDefault="001E2543" w:rsidP="00D24BB5">
            <w:pPr>
              <w:pStyle w:val="Contenidodelatabla"/>
              <w:numPr>
                <w:ilvl w:val="0"/>
                <w:numId w:val="2"/>
              </w:numPr>
              <w:snapToGrid w:val="0"/>
              <w:ind w:left="525" w:hanging="1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Para desarrolla los ejercicios en el cuaderno copia el enunciado con pasta y </w:t>
            </w:r>
            <w:r w:rsidRPr="00D2746E">
              <w:rPr>
                <w:rFonts w:ascii="Calibri" w:hAnsi="Calibri"/>
                <w:b/>
                <w:sz w:val="20"/>
                <w:u w:val="wave"/>
              </w:rPr>
              <w:t>realiza el desarrollo en grafito (colocar todos los cálculos)</w:t>
            </w:r>
          </w:p>
          <w:p w14:paraId="19D8E6E4" w14:textId="77777777" w:rsidR="0043793A" w:rsidRPr="00DA0BB6" w:rsidRDefault="0043793A" w:rsidP="00F224BD">
            <w:pPr>
              <w:pStyle w:val="Contenidodelatabla"/>
              <w:snapToGrid w:val="0"/>
              <w:ind w:left="525"/>
              <w:rPr>
                <w:rFonts w:ascii="Calibri" w:hAnsi="Calibri"/>
                <w:sz w:val="20"/>
              </w:rPr>
            </w:pPr>
          </w:p>
        </w:tc>
      </w:tr>
    </w:tbl>
    <w:p w14:paraId="7B890BD3" w14:textId="77777777" w:rsidR="00DA0BB6" w:rsidRDefault="00DA0BB6" w:rsidP="00560286">
      <w:pPr>
        <w:rPr>
          <w:lang w:val="es-CL"/>
        </w:rPr>
      </w:pPr>
    </w:p>
    <w:p w14:paraId="5397A9B1" w14:textId="77777777" w:rsidR="00560286" w:rsidRDefault="005D65CD" w:rsidP="00D914A1">
      <w:pPr>
        <w:pStyle w:val="temProblema"/>
      </w:pPr>
      <w:r w:rsidRPr="005F4F97">
        <w:rPr>
          <w:b/>
        </w:rPr>
        <w:t>Reconociendo el lenguaje</w:t>
      </w:r>
      <w:r>
        <w:t xml:space="preserve">. A </w:t>
      </w:r>
      <w:r w:rsidR="005F4F97">
        <w:t>continuación,</w:t>
      </w:r>
      <w:r>
        <w:t xml:space="preserve"> se define una máquina de Turing a través de grafos de estado, funcionalidad</w:t>
      </w:r>
      <w:r w:rsidR="005F4F97">
        <w:t xml:space="preserve"> y codificación</w:t>
      </w:r>
      <w:r>
        <w:t xml:space="preserve"> </w:t>
      </w:r>
      <w:r w:rsidR="005F4F97">
        <w:t xml:space="preserve">para ello deberá indicar Q, </w:t>
      </w:r>
      <w:r w:rsidR="005F4F97">
        <w:sym w:font="Symbol" w:char="F053"/>
      </w:r>
      <w:r w:rsidR="005F4F97">
        <w:t xml:space="preserve">, </w:t>
      </w:r>
      <w:r w:rsidR="005F4F97">
        <w:sym w:font="Symbol" w:char="F047"/>
      </w:r>
      <w:r w:rsidR="005F4F97">
        <w:t xml:space="preserve"> y </w:t>
      </w:r>
      <w:r w:rsidR="005F4F97">
        <w:sym w:font="Symbol" w:char="F064"/>
      </w:r>
      <w:r w:rsidR="005F4F97">
        <w:t xml:space="preserve"> de la máquina de Turing.</w:t>
      </w:r>
    </w:p>
    <w:p w14:paraId="7C55D7DE" w14:textId="77777777" w:rsidR="00320B2F" w:rsidRDefault="00320B2F" w:rsidP="00320B2F">
      <w:pPr>
        <w:pStyle w:val="temProblema"/>
        <w:numPr>
          <w:ilvl w:val="1"/>
          <w:numId w:val="4"/>
        </w:numPr>
      </w:pPr>
      <w:r>
        <w:t xml:space="preserve">Escribir la función </w:t>
      </w:r>
      <w:r>
        <w:sym w:font="Symbol" w:char="F064"/>
      </w:r>
      <w:r>
        <w:t xml:space="preserve"> y la codificación.</w:t>
      </w:r>
    </w:p>
    <w:p w14:paraId="0447676C" w14:textId="77777777" w:rsidR="005F4F97" w:rsidRDefault="005F4F97" w:rsidP="00320B2F">
      <w:pPr>
        <w:pStyle w:val="temProblema"/>
        <w:numPr>
          <w:ilvl w:val="0"/>
          <w:numId w:val="0"/>
        </w:numPr>
        <w:ind w:left="1080"/>
      </w:pPr>
      <w:r>
        <w:rPr>
          <w:noProof/>
        </w:rPr>
        <w:drawing>
          <wp:inline distT="0" distB="0" distL="0" distR="0" wp14:anchorId="47F6FB3B" wp14:editId="6910F1BB">
            <wp:extent cx="2559887" cy="7489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T-2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10"/>
                    <a:stretch/>
                  </pic:blipFill>
                  <pic:spPr bwMode="auto">
                    <a:xfrm>
                      <a:off x="0" y="0"/>
                      <a:ext cx="2561386" cy="749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752CE" w14:textId="77777777" w:rsidR="005F4F97" w:rsidRDefault="00320B2F" w:rsidP="00320B2F">
      <w:pPr>
        <w:pStyle w:val="temProblema"/>
        <w:numPr>
          <w:ilvl w:val="1"/>
          <w:numId w:val="4"/>
        </w:numPr>
      </w:pPr>
      <w:r>
        <w:t>Escribir el grafo de estado.</w:t>
      </w:r>
      <w:r w:rsidR="005F4F97">
        <w:tab/>
      </w:r>
      <w:r w:rsidR="005F4F97">
        <w:tab/>
      </w:r>
    </w:p>
    <w:tbl>
      <w:tblPr>
        <w:tblStyle w:val="Tablaconcuadrcula"/>
        <w:tblW w:w="0" w:type="auto"/>
        <w:tblInd w:w="1305" w:type="dxa"/>
        <w:tblLook w:val="04A0" w:firstRow="1" w:lastRow="0" w:firstColumn="1" w:lastColumn="0" w:noHBand="0" w:noVBand="1"/>
      </w:tblPr>
      <w:tblGrid>
        <w:gridCol w:w="501"/>
        <w:gridCol w:w="501"/>
        <w:gridCol w:w="501"/>
        <w:gridCol w:w="501"/>
        <w:gridCol w:w="501"/>
      </w:tblGrid>
      <w:tr w:rsidR="005F4F97" w14:paraId="2E8E8986" w14:textId="77777777" w:rsidTr="00320B2F">
        <w:trPr>
          <w:trHeight w:val="287"/>
        </w:trPr>
        <w:tc>
          <w:tcPr>
            <w:tcW w:w="501" w:type="dxa"/>
            <w:vAlign w:val="center"/>
          </w:tcPr>
          <w:p w14:paraId="2B1087FF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q</w:t>
            </w:r>
          </w:p>
        </w:tc>
        <w:tc>
          <w:tcPr>
            <w:tcW w:w="501" w:type="dxa"/>
            <w:vAlign w:val="center"/>
          </w:tcPr>
          <w:p w14:paraId="343E0F57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X</w:t>
            </w:r>
          </w:p>
        </w:tc>
        <w:tc>
          <w:tcPr>
            <w:tcW w:w="501" w:type="dxa"/>
            <w:vAlign w:val="center"/>
          </w:tcPr>
          <w:p w14:paraId="4BDF3DF1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Y</w:t>
            </w:r>
          </w:p>
        </w:tc>
        <w:tc>
          <w:tcPr>
            <w:tcW w:w="501" w:type="dxa"/>
            <w:vAlign w:val="center"/>
          </w:tcPr>
          <w:p w14:paraId="4E582F60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d</w:t>
            </w:r>
          </w:p>
        </w:tc>
        <w:tc>
          <w:tcPr>
            <w:tcW w:w="501" w:type="dxa"/>
            <w:vAlign w:val="center"/>
          </w:tcPr>
          <w:p w14:paraId="281E5423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p</w:t>
            </w:r>
          </w:p>
        </w:tc>
      </w:tr>
      <w:tr w:rsidR="005F4F97" w14:paraId="76230AE1" w14:textId="77777777" w:rsidTr="00320B2F">
        <w:trPr>
          <w:trHeight w:val="340"/>
        </w:trPr>
        <w:tc>
          <w:tcPr>
            <w:tcW w:w="501" w:type="dxa"/>
            <w:vAlign w:val="center"/>
          </w:tcPr>
          <w:p w14:paraId="2D3EA61C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0</w:t>
            </w:r>
          </w:p>
        </w:tc>
        <w:tc>
          <w:tcPr>
            <w:tcW w:w="501" w:type="dxa"/>
            <w:vAlign w:val="center"/>
          </w:tcPr>
          <w:p w14:paraId="57773E23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0</w:t>
            </w:r>
          </w:p>
        </w:tc>
        <w:tc>
          <w:tcPr>
            <w:tcW w:w="501" w:type="dxa"/>
            <w:vAlign w:val="center"/>
          </w:tcPr>
          <w:p w14:paraId="1497A6E0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0</w:t>
            </w:r>
          </w:p>
        </w:tc>
        <w:tc>
          <w:tcPr>
            <w:tcW w:w="501" w:type="dxa"/>
            <w:vAlign w:val="center"/>
          </w:tcPr>
          <w:p w14:paraId="18E990E8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R</w:t>
            </w:r>
          </w:p>
        </w:tc>
        <w:tc>
          <w:tcPr>
            <w:tcW w:w="501" w:type="dxa"/>
            <w:vAlign w:val="center"/>
          </w:tcPr>
          <w:p w14:paraId="5368CA3B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0</w:t>
            </w:r>
          </w:p>
        </w:tc>
      </w:tr>
      <w:tr w:rsidR="005F4F97" w14:paraId="11013B4E" w14:textId="77777777" w:rsidTr="00320B2F">
        <w:trPr>
          <w:trHeight w:val="340"/>
        </w:trPr>
        <w:tc>
          <w:tcPr>
            <w:tcW w:w="501" w:type="dxa"/>
            <w:vAlign w:val="center"/>
          </w:tcPr>
          <w:p w14:paraId="39654496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0</w:t>
            </w:r>
          </w:p>
        </w:tc>
        <w:tc>
          <w:tcPr>
            <w:tcW w:w="501" w:type="dxa"/>
            <w:vAlign w:val="center"/>
          </w:tcPr>
          <w:p w14:paraId="7D05093A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1</w:t>
            </w:r>
          </w:p>
        </w:tc>
        <w:tc>
          <w:tcPr>
            <w:tcW w:w="501" w:type="dxa"/>
            <w:vAlign w:val="center"/>
          </w:tcPr>
          <w:p w14:paraId="453FF500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1</w:t>
            </w:r>
          </w:p>
        </w:tc>
        <w:tc>
          <w:tcPr>
            <w:tcW w:w="501" w:type="dxa"/>
            <w:vAlign w:val="center"/>
          </w:tcPr>
          <w:p w14:paraId="41A6CF73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R</w:t>
            </w:r>
          </w:p>
        </w:tc>
        <w:tc>
          <w:tcPr>
            <w:tcW w:w="501" w:type="dxa"/>
            <w:vAlign w:val="center"/>
          </w:tcPr>
          <w:p w14:paraId="37714F70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1</w:t>
            </w:r>
          </w:p>
        </w:tc>
      </w:tr>
      <w:tr w:rsidR="005F4F97" w14:paraId="2A82AC93" w14:textId="77777777" w:rsidTr="00320B2F">
        <w:trPr>
          <w:trHeight w:val="340"/>
        </w:trPr>
        <w:tc>
          <w:tcPr>
            <w:tcW w:w="501" w:type="dxa"/>
            <w:vAlign w:val="center"/>
          </w:tcPr>
          <w:p w14:paraId="774CDAFA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0</w:t>
            </w:r>
          </w:p>
        </w:tc>
        <w:tc>
          <w:tcPr>
            <w:tcW w:w="501" w:type="dxa"/>
            <w:vAlign w:val="center"/>
          </w:tcPr>
          <w:p w14:paraId="5A799923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_</w:t>
            </w:r>
          </w:p>
        </w:tc>
        <w:tc>
          <w:tcPr>
            <w:tcW w:w="501" w:type="dxa"/>
            <w:vAlign w:val="center"/>
          </w:tcPr>
          <w:p w14:paraId="05F4B859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0</w:t>
            </w:r>
          </w:p>
        </w:tc>
        <w:tc>
          <w:tcPr>
            <w:tcW w:w="501" w:type="dxa"/>
            <w:vAlign w:val="center"/>
          </w:tcPr>
          <w:p w14:paraId="1850DFA3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S</w:t>
            </w:r>
          </w:p>
        </w:tc>
        <w:tc>
          <w:tcPr>
            <w:tcW w:w="501" w:type="dxa"/>
            <w:vAlign w:val="center"/>
          </w:tcPr>
          <w:p w14:paraId="71A0379E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2</w:t>
            </w:r>
          </w:p>
        </w:tc>
      </w:tr>
      <w:tr w:rsidR="005F4F97" w14:paraId="4D7907E0" w14:textId="77777777" w:rsidTr="00320B2F">
        <w:trPr>
          <w:trHeight w:val="340"/>
        </w:trPr>
        <w:tc>
          <w:tcPr>
            <w:tcW w:w="501" w:type="dxa"/>
            <w:vAlign w:val="center"/>
          </w:tcPr>
          <w:p w14:paraId="722346C3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1</w:t>
            </w:r>
          </w:p>
        </w:tc>
        <w:tc>
          <w:tcPr>
            <w:tcW w:w="501" w:type="dxa"/>
            <w:vAlign w:val="center"/>
          </w:tcPr>
          <w:p w14:paraId="4E5E8BFE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0</w:t>
            </w:r>
          </w:p>
        </w:tc>
        <w:tc>
          <w:tcPr>
            <w:tcW w:w="501" w:type="dxa"/>
            <w:vAlign w:val="center"/>
          </w:tcPr>
          <w:p w14:paraId="1C2D7182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0</w:t>
            </w:r>
          </w:p>
        </w:tc>
        <w:tc>
          <w:tcPr>
            <w:tcW w:w="501" w:type="dxa"/>
            <w:vAlign w:val="center"/>
          </w:tcPr>
          <w:p w14:paraId="166840BA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R</w:t>
            </w:r>
          </w:p>
        </w:tc>
        <w:tc>
          <w:tcPr>
            <w:tcW w:w="501" w:type="dxa"/>
            <w:vAlign w:val="center"/>
          </w:tcPr>
          <w:p w14:paraId="3887D166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1</w:t>
            </w:r>
          </w:p>
        </w:tc>
      </w:tr>
      <w:tr w:rsidR="005F4F97" w14:paraId="65DC5514" w14:textId="77777777" w:rsidTr="00320B2F">
        <w:trPr>
          <w:trHeight w:val="340"/>
        </w:trPr>
        <w:tc>
          <w:tcPr>
            <w:tcW w:w="501" w:type="dxa"/>
            <w:vAlign w:val="center"/>
          </w:tcPr>
          <w:p w14:paraId="373003B4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1</w:t>
            </w:r>
          </w:p>
        </w:tc>
        <w:tc>
          <w:tcPr>
            <w:tcW w:w="501" w:type="dxa"/>
            <w:vAlign w:val="center"/>
          </w:tcPr>
          <w:p w14:paraId="480AD660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1</w:t>
            </w:r>
          </w:p>
        </w:tc>
        <w:tc>
          <w:tcPr>
            <w:tcW w:w="501" w:type="dxa"/>
            <w:vAlign w:val="center"/>
          </w:tcPr>
          <w:p w14:paraId="62CEED60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1</w:t>
            </w:r>
          </w:p>
        </w:tc>
        <w:tc>
          <w:tcPr>
            <w:tcW w:w="501" w:type="dxa"/>
            <w:vAlign w:val="center"/>
          </w:tcPr>
          <w:p w14:paraId="3775672C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R</w:t>
            </w:r>
          </w:p>
        </w:tc>
        <w:tc>
          <w:tcPr>
            <w:tcW w:w="501" w:type="dxa"/>
            <w:vAlign w:val="center"/>
          </w:tcPr>
          <w:p w14:paraId="2E03E105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0</w:t>
            </w:r>
          </w:p>
        </w:tc>
      </w:tr>
      <w:tr w:rsidR="005F4F97" w14:paraId="7159FB26" w14:textId="77777777" w:rsidTr="00320B2F">
        <w:trPr>
          <w:trHeight w:val="340"/>
        </w:trPr>
        <w:tc>
          <w:tcPr>
            <w:tcW w:w="501" w:type="dxa"/>
            <w:vAlign w:val="center"/>
          </w:tcPr>
          <w:p w14:paraId="50B8DF6B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1</w:t>
            </w:r>
          </w:p>
        </w:tc>
        <w:tc>
          <w:tcPr>
            <w:tcW w:w="501" w:type="dxa"/>
            <w:vAlign w:val="center"/>
          </w:tcPr>
          <w:p w14:paraId="5F5FEF13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_</w:t>
            </w:r>
          </w:p>
        </w:tc>
        <w:tc>
          <w:tcPr>
            <w:tcW w:w="501" w:type="dxa"/>
            <w:vAlign w:val="center"/>
          </w:tcPr>
          <w:p w14:paraId="7E63989F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1</w:t>
            </w:r>
          </w:p>
        </w:tc>
        <w:tc>
          <w:tcPr>
            <w:tcW w:w="501" w:type="dxa"/>
            <w:vAlign w:val="center"/>
          </w:tcPr>
          <w:p w14:paraId="4DE2FB1B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S</w:t>
            </w:r>
          </w:p>
        </w:tc>
        <w:tc>
          <w:tcPr>
            <w:tcW w:w="501" w:type="dxa"/>
            <w:vAlign w:val="center"/>
          </w:tcPr>
          <w:p w14:paraId="17C811A7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2</w:t>
            </w:r>
          </w:p>
        </w:tc>
      </w:tr>
      <w:tr w:rsidR="005F4F97" w14:paraId="40E9CB57" w14:textId="77777777" w:rsidTr="00320B2F">
        <w:trPr>
          <w:trHeight w:val="340"/>
        </w:trPr>
        <w:tc>
          <w:tcPr>
            <w:tcW w:w="501" w:type="dxa"/>
            <w:vAlign w:val="center"/>
          </w:tcPr>
          <w:p w14:paraId="2404C596" w14:textId="77777777" w:rsidR="005F4F97" w:rsidRDefault="005F4F97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2</w:t>
            </w:r>
          </w:p>
        </w:tc>
        <w:tc>
          <w:tcPr>
            <w:tcW w:w="501" w:type="dxa"/>
            <w:vAlign w:val="center"/>
          </w:tcPr>
          <w:p w14:paraId="661CCACE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softHyphen/>
              <w:t>_</w:t>
            </w:r>
          </w:p>
        </w:tc>
        <w:tc>
          <w:tcPr>
            <w:tcW w:w="501" w:type="dxa"/>
            <w:vAlign w:val="center"/>
          </w:tcPr>
          <w:p w14:paraId="799D2D54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_</w:t>
            </w:r>
          </w:p>
        </w:tc>
        <w:tc>
          <w:tcPr>
            <w:tcW w:w="501" w:type="dxa"/>
            <w:vAlign w:val="center"/>
          </w:tcPr>
          <w:p w14:paraId="1DE0F052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S</w:t>
            </w:r>
          </w:p>
        </w:tc>
        <w:tc>
          <w:tcPr>
            <w:tcW w:w="501" w:type="dxa"/>
            <w:vAlign w:val="center"/>
          </w:tcPr>
          <w:p w14:paraId="5970368E" w14:textId="77777777" w:rsidR="005F4F97" w:rsidRDefault="00320B2F" w:rsidP="005F4F97">
            <w:pPr>
              <w:pStyle w:val="temProblema"/>
              <w:numPr>
                <w:ilvl w:val="0"/>
                <w:numId w:val="0"/>
              </w:numPr>
              <w:spacing w:after="0"/>
              <w:jc w:val="center"/>
            </w:pPr>
            <w:r>
              <w:t>2!</w:t>
            </w:r>
          </w:p>
        </w:tc>
      </w:tr>
    </w:tbl>
    <w:p w14:paraId="642A95B4" w14:textId="77777777" w:rsidR="00320B2F" w:rsidRDefault="00320B2F" w:rsidP="005F4F97">
      <w:pPr>
        <w:pStyle w:val="temProblema"/>
        <w:numPr>
          <w:ilvl w:val="0"/>
          <w:numId w:val="0"/>
        </w:numPr>
        <w:ind w:left="360" w:hanging="360"/>
      </w:pPr>
    </w:p>
    <w:p w14:paraId="50BE1712" w14:textId="77777777" w:rsidR="00320B2F" w:rsidRDefault="00320B2F" w:rsidP="00320B2F">
      <w:r>
        <w:br w:type="page"/>
      </w:r>
    </w:p>
    <w:p w14:paraId="2787F0F9" w14:textId="77777777" w:rsidR="00320B2F" w:rsidRPr="00320B2F" w:rsidRDefault="00320B2F" w:rsidP="001B1B28">
      <w:pPr>
        <w:pStyle w:val="temProblema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14F5B8B" wp14:editId="0C77CA87">
            <wp:simplePos x="0" y="0"/>
            <wp:positionH relativeFrom="column">
              <wp:posOffset>770781</wp:posOffset>
            </wp:positionH>
            <wp:positionV relativeFrom="paragraph">
              <wp:posOffset>164465</wp:posOffset>
            </wp:positionV>
            <wp:extent cx="2778125" cy="215265"/>
            <wp:effectExtent l="0" t="0" r="3175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Escribir las instantáneas de la cinta de entrada “</w:t>
      </w:r>
      <w:r w:rsidRPr="00320B2F">
        <w:rPr>
          <w:b/>
        </w:rPr>
        <w:t>1011</w:t>
      </w:r>
      <w:r>
        <w:t xml:space="preserve">” para la máquina de Turing </w:t>
      </w:r>
    </w:p>
    <w:p w14:paraId="2534355C" w14:textId="77777777" w:rsidR="00320B2F" w:rsidRPr="00320B2F" w:rsidRDefault="00320B2F" w:rsidP="001B1B28">
      <w:pPr>
        <w:shd w:val="clear" w:color="auto" w:fill="FFFFFF"/>
        <w:spacing w:after="24"/>
        <w:ind w:firstLine="360"/>
      </w:pPr>
      <w:r w:rsidRPr="00320B2F">
        <w:t>con las transiciones</w:t>
      </w:r>
    </w:p>
    <w:p w14:paraId="5EEFC70A" w14:textId="77777777" w:rsidR="005F4F97" w:rsidRDefault="00320B2F" w:rsidP="00320B2F">
      <w:pPr>
        <w:shd w:val="clear" w:color="auto" w:fill="FFFFFF"/>
        <w:spacing w:after="24"/>
        <w:ind w:left="720"/>
      </w:pPr>
      <w:r>
        <w:rPr>
          <w:noProof/>
        </w:rPr>
        <w:drawing>
          <wp:inline distT="0" distB="0" distL="0" distR="0" wp14:anchorId="26A73AB3" wp14:editId="7883BF50">
            <wp:extent cx="1445431" cy="634838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965" cy="646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A273" w14:textId="77777777" w:rsidR="005D6A2E" w:rsidRDefault="005D6A2E" w:rsidP="00320B2F">
      <w:pPr>
        <w:shd w:val="clear" w:color="auto" w:fill="FFFFFF"/>
        <w:spacing w:after="24"/>
        <w:ind w:left="720"/>
      </w:pPr>
    </w:p>
    <w:p w14:paraId="196BEB20" w14:textId="77777777" w:rsidR="00320B2F" w:rsidRDefault="001B1B28" w:rsidP="001B1B28">
      <w:pPr>
        <w:pStyle w:val="temProblema"/>
      </w:pPr>
      <w:r>
        <w:t>Diseñar una MT, para intercambiar “0” por “X” y “1” por “Y”.</w:t>
      </w:r>
    </w:p>
    <w:p w14:paraId="5C27D9D4" w14:textId="77777777" w:rsidR="005D6A2E" w:rsidRDefault="005D6A2E" w:rsidP="005D6A2E">
      <w:pPr>
        <w:pStyle w:val="temProblema"/>
        <w:numPr>
          <w:ilvl w:val="0"/>
          <w:numId w:val="0"/>
        </w:numPr>
        <w:ind w:left="360"/>
      </w:pPr>
    </w:p>
    <w:p w14:paraId="7FDC847C" w14:textId="77777777" w:rsidR="001B1B28" w:rsidRDefault="001B1B28" w:rsidP="0078115B">
      <w:pPr>
        <w:pStyle w:val="temProblema"/>
      </w:pPr>
      <w:r>
        <w:t xml:space="preserve">Diseñar una Máquina de Turing que calcule la paridad de un número binario. Es </w:t>
      </w:r>
      <w:r>
        <w:t>decir, si</w:t>
      </w:r>
      <w:r>
        <w:t xml:space="preserve"> el número de 1’s de la cadena es par, se añade un 0 al final, y si es impar, se añade un</w:t>
      </w:r>
      <w:r w:rsidR="005D6A2E">
        <w:t xml:space="preserve"> </w:t>
      </w:r>
      <w:r>
        <w:t>1.</w:t>
      </w:r>
    </w:p>
    <w:p w14:paraId="49D38D85" w14:textId="77777777" w:rsidR="005D6A2E" w:rsidRDefault="005D6A2E" w:rsidP="005D6A2E">
      <w:pPr>
        <w:pStyle w:val="temProblema"/>
        <w:numPr>
          <w:ilvl w:val="0"/>
          <w:numId w:val="0"/>
        </w:numPr>
        <w:ind w:left="360"/>
      </w:pPr>
    </w:p>
    <w:p w14:paraId="53E9068D" w14:textId="77777777" w:rsidR="001B1B28" w:rsidRDefault="001B1B28" w:rsidP="00281662">
      <w:pPr>
        <w:pStyle w:val="temProblema"/>
      </w:pPr>
      <w:r>
        <w:t>Diseñar una Máquina de Turing que sea un contador unario de caracteres del lenguaje</w:t>
      </w:r>
      <w:r>
        <w:t xml:space="preserve"> </w:t>
      </w:r>
      <w:r>
        <w:t>con alfabeto Σ = {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}. Es decir, se deben devolver tantos 1’s como caracteres haya en</w:t>
      </w:r>
      <w:r>
        <w:t xml:space="preserve"> </w:t>
      </w:r>
      <w:r>
        <w:t>la palabra de entrada.</w:t>
      </w:r>
    </w:p>
    <w:p w14:paraId="2DAD23E5" w14:textId="77777777" w:rsidR="005D6A2E" w:rsidRDefault="005D6A2E" w:rsidP="005D6A2E">
      <w:pPr>
        <w:pStyle w:val="Prrafodelista"/>
      </w:pPr>
    </w:p>
    <w:p w14:paraId="6646C568" w14:textId="77777777" w:rsidR="00F13E84" w:rsidRDefault="00F13E84" w:rsidP="005D6A2E">
      <w:pPr>
        <w:pStyle w:val="Prrafodelista"/>
      </w:pPr>
    </w:p>
    <w:p w14:paraId="44100FFB" w14:textId="77777777" w:rsidR="00F13E84" w:rsidRDefault="00F13E84" w:rsidP="005D6A2E">
      <w:pPr>
        <w:pStyle w:val="Prrafodelista"/>
      </w:pPr>
    </w:p>
    <w:p w14:paraId="3741EAEC" w14:textId="77777777" w:rsidR="005D6A2E" w:rsidRDefault="005D6A2E" w:rsidP="0032670C">
      <w:pPr>
        <w:pStyle w:val="temProblema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720" w:hanging="360"/>
      </w:pPr>
      <w:r>
        <w:t>Puedes simular tus programas bajando la aplicación de:</w:t>
      </w:r>
    </w:p>
    <w:p w14:paraId="76DE384C" w14:textId="77777777" w:rsidR="005D6A2E" w:rsidRPr="0032670C" w:rsidRDefault="005D6A2E" w:rsidP="0032670C">
      <w:pPr>
        <w:pStyle w:val="temProblema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720" w:hanging="360"/>
        <w:rPr>
          <w:sz w:val="16"/>
        </w:rPr>
      </w:pPr>
      <w:hyperlink r:id="rId11" w:history="1">
        <w:r w:rsidRPr="0032670C">
          <w:rPr>
            <w:rStyle w:val="Hipervnculo"/>
            <w:sz w:val="16"/>
          </w:rPr>
          <w:t>http://www.cs.duke.edu/csed/jflap/jflaptmp/may15-2011/withSource/JFLAP_With_Source.jar</w:t>
        </w:r>
      </w:hyperlink>
    </w:p>
    <w:p w14:paraId="4622B046" w14:textId="77777777" w:rsidR="005D6A2E" w:rsidRDefault="005D6A2E" w:rsidP="0032670C">
      <w:pPr>
        <w:pStyle w:val="temProblema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ind w:left="720" w:hanging="360"/>
      </w:pPr>
      <w:r>
        <w:t>o programarla en</w:t>
      </w:r>
      <w:r w:rsidR="00F13E84">
        <w:t xml:space="preserve"> </w:t>
      </w:r>
      <w:r w:rsidR="0032670C">
        <w:t>línea</w:t>
      </w:r>
      <w:bookmarkStart w:id="0" w:name="_GoBack"/>
      <w:bookmarkEnd w:id="0"/>
      <w:r>
        <w:t xml:space="preserve"> </w:t>
      </w:r>
      <w:hyperlink r:id="rId12" w:history="1">
        <w:r w:rsidR="00F13E84" w:rsidRPr="005F4D5D">
          <w:rPr>
            <w:rStyle w:val="Hipervnculo"/>
          </w:rPr>
          <w:t>http://morphett.info/turing/turing.html</w:t>
        </w:r>
      </w:hyperlink>
      <w:r w:rsidR="00F13E84">
        <w:t xml:space="preserve"> </w:t>
      </w:r>
    </w:p>
    <w:p w14:paraId="3BD1403A" w14:textId="77777777" w:rsidR="005D6A2E" w:rsidRDefault="005D6A2E" w:rsidP="005D6A2E">
      <w:pPr>
        <w:pStyle w:val="temProblema"/>
        <w:numPr>
          <w:ilvl w:val="0"/>
          <w:numId w:val="0"/>
        </w:numPr>
        <w:ind w:left="720" w:hanging="360"/>
      </w:pPr>
    </w:p>
    <w:sectPr w:rsidR="005D6A2E" w:rsidSect="000B5927">
      <w:headerReference w:type="default" r:id="rId13"/>
      <w:footerReference w:type="default" r:id="rId14"/>
      <w:headerReference w:type="first" r:id="rId15"/>
      <w:type w:val="continuous"/>
      <w:pgSz w:w="9361" w:h="12242" w:orient="landscape" w:code="258"/>
      <w:pgMar w:top="651" w:right="851" w:bottom="709" w:left="709" w:header="284" w:footer="17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A43C87" w14:textId="77777777" w:rsidR="006C1F95" w:rsidRDefault="006C1F95" w:rsidP="00D02446">
      <w:pPr>
        <w:spacing w:after="0" w:line="240" w:lineRule="auto"/>
      </w:pPr>
      <w:r>
        <w:separator/>
      </w:r>
    </w:p>
  </w:endnote>
  <w:endnote w:type="continuationSeparator" w:id="0">
    <w:p w14:paraId="5A0EC1F3" w14:textId="77777777" w:rsidR="006C1F95" w:rsidRDefault="006C1F95" w:rsidP="00D02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536DF0" w14:textId="4997BC28" w:rsidR="00C21EC5" w:rsidRPr="00417F8F" w:rsidRDefault="00417F8F" w:rsidP="00C21EC5">
    <w:pPr>
      <w:pStyle w:val="Encabezado"/>
      <w:rPr>
        <w:rFonts w:ascii="Arial Narrow" w:hAnsi="Arial Narrow"/>
        <w:sz w:val="12"/>
        <w:szCs w:val="16"/>
      </w:rPr>
    </w:pPr>
    <w:r w:rsidRPr="00417F8F">
      <w:rPr>
        <w:rFonts w:ascii="Arial Narrow" w:hAnsi="Arial Narrow" w:cstheme="minorHAnsi"/>
        <w:sz w:val="16"/>
      </w:rPr>
      <w:t>rmontero@colegiogermania.cl</w:t>
    </w:r>
    <w:r w:rsidR="00C21EC5" w:rsidRPr="00417F8F">
      <w:rPr>
        <w:rFonts w:ascii="Arial Narrow" w:hAnsi="Arial Narrow"/>
      </w:rPr>
      <w:tab/>
    </w:r>
    <w:sdt>
      <w:sdtPr>
        <w:rPr>
          <w:rFonts w:ascii="Arial Narrow" w:hAnsi="Arial Narrow"/>
        </w:rPr>
        <w:id w:val="-254288610"/>
        <w:docPartObj>
          <w:docPartGallery w:val="Page Numbers (Top of Page)"/>
          <w:docPartUnique/>
        </w:docPartObj>
      </w:sdtPr>
      <w:sdtEndPr>
        <w:rPr>
          <w:sz w:val="12"/>
          <w:szCs w:val="16"/>
        </w:rPr>
      </w:sdtEndPr>
      <w:sdtContent>
        <w:r w:rsidR="00C21EC5" w:rsidRPr="00417F8F">
          <w:rPr>
            <w:rFonts w:ascii="Arial Narrow" w:hAnsi="Arial Narrow"/>
            <w:sz w:val="12"/>
            <w:szCs w:val="16"/>
          </w:rPr>
          <w:fldChar w:fldCharType="begin"/>
        </w:r>
        <w:r w:rsidR="00C21EC5" w:rsidRPr="00417F8F">
          <w:rPr>
            <w:rFonts w:ascii="Arial Narrow" w:hAnsi="Arial Narrow"/>
            <w:sz w:val="12"/>
            <w:szCs w:val="16"/>
          </w:rPr>
          <w:instrText>PAGE   \* MERGEFORMAT</w:instrText>
        </w:r>
        <w:r w:rsidR="00C21EC5" w:rsidRPr="00417F8F">
          <w:rPr>
            <w:rFonts w:ascii="Arial Narrow" w:hAnsi="Arial Narrow"/>
            <w:sz w:val="12"/>
            <w:szCs w:val="16"/>
          </w:rPr>
          <w:fldChar w:fldCharType="separate"/>
        </w:r>
        <w:r w:rsidR="002F25DB">
          <w:rPr>
            <w:rFonts w:ascii="Arial Narrow" w:hAnsi="Arial Narrow"/>
            <w:noProof/>
            <w:sz w:val="12"/>
            <w:szCs w:val="16"/>
          </w:rPr>
          <w:t>4</w:t>
        </w:r>
        <w:r w:rsidR="00C21EC5" w:rsidRPr="00417F8F">
          <w:rPr>
            <w:rFonts w:ascii="Arial Narrow" w:hAnsi="Arial Narrow"/>
            <w:sz w:val="12"/>
            <w:szCs w:val="16"/>
          </w:rPr>
          <w:fldChar w:fldCharType="end"/>
        </w:r>
      </w:sdtContent>
    </w:sdt>
    <w:r w:rsidR="00C21EC5" w:rsidRPr="00417F8F">
      <w:rPr>
        <w:rFonts w:ascii="Arial Narrow" w:hAnsi="Arial Narrow"/>
        <w:sz w:val="12"/>
        <w:lang w:val="es-MX"/>
      </w:rPr>
      <w:t xml:space="preserve"> </w:t>
    </w:r>
    <w:r w:rsidR="00C21EC5" w:rsidRPr="00417F8F">
      <w:rPr>
        <w:rFonts w:ascii="Arial Narrow" w:hAnsi="Arial Narrow"/>
        <w:sz w:val="12"/>
        <w:lang w:val="es-MX"/>
      </w:rPr>
      <w:tab/>
      <w:t xml:space="preserve">REVISADO </w:t>
    </w:r>
    <w:r w:rsidR="00C21EC5" w:rsidRPr="00417F8F">
      <w:rPr>
        <w:rFonts w:ascii="Arial Narrow" w:hAnsi="Arial Narrow"/>
        <w:sz w:val="12"/>
        <w:lang w:val="es-MX"/>
      </w:rPr>
      <w:fldChar w:fldCharType="begin"/>
    </w:r>
    <w:r w:rsidR="00C21EC5" w:rsidRPr="00417F8F">
      <w:rPr>
        <w:rFonts w:ascii="Arial Narrow" w:hAnsi="Arial Narrow"/>
        <w:sz w:val="12"/>
        <w:lang w:val="es-MX"/>
      </w:rPr>
      <w:instrText xml:space="preserve"> TIME \@ "dd/MM/yyyy" </w:instrText>
    </w:r>
    <w:r w:rsidR="00C21EC5" w:rsidRPr="00417F8F">
      <w:rPr>
        <w:rFonts w:ascii="Arial Narrow" w:hAnsi="Arial Narrow"/>
        <w:sz w:val="12"/>
        <w:lang w:val="es-MX"/>
      </w:rPr>
      <w:fldChar w:fldCharType="separate"/>
    </w:r>
    <w:r w:rsidR="005331B1">
      <w:rPr>
        <w:rFonts w:ascii="Arial Narrow" w:hAnsi="Arial Narrow"/>
        <w:noProof/>
        <w:sz w:val="12"/>
        <w:lang w:val="es-MX"/>
      </w:rPr>
      <w:t>27/06/2018</w:t>
    </w:r>
    <w:r w:rsidR="00C21EC5" w:rsidRPr="00417F8F">
      <w:rPr>
        <w:rFonts w:ascii="Arial Narrow" w:hAnsi="Arial Narrow"/>
        <w:sz w:val="12"/>
        <w:lang w:val="es-MX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A1473A" w14:textId="77777777" w:rsidR="006C1F95" w:rsidRDefault="006C1F95" w:rsidP="00D02446">
      <w:pPr>
        <w:spacing w:after="0" w:line="240" w:lineRule="auto"/>
      </w:pPr>
      <w:r>
        <w:separator/>
      </w:r>
    </w:p>
  </w:footnote>
  <w:footnote w:type="continuationSeparator" w:id="0">
    <w:p w14:paraId="690EABDB" w14:textId="77777777" w:rsidR="006C1F95" w:rsidRDefault="006C1F95" w:rsidP="00D02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hAnsiTheme="minorHAnsi" w:cstheme="minorHAnsi"/>
        <w:sz w:val="16"/>
      </w:rPr>
      <w:alias w:val="Título"/>
      <w:tag w:val=""/>
      <w:id w:val="-1033111803"/>
      <w:placeholde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68FE6114" w14:textId="77777777" w:rsidR="00417F8F" w:rsidRPr="000B5927" w:rsidRDefault="006C1F95" w:rsidP="000B5927">
        <w:pPr>
          <w:pStyle w:val="Encabezado"/>
          <w:tabs>
            <w:tab w:val="clear" w:pos="4252"/>
            <w:tab w:val="clear" w:pos="8504"/>
            <w:tab w:val="left" w:pos="6186"/>
          </w:tabs>
          <w:ind w:right="-279" w:hanging="142"/>
          <w:jc w:val="right"/>
          <w:rPr>
            <w:rFonts w:asciiTheme="minorHAnsi" w:hAnsiTheme="minorHAnsi" w:cstheme="minorHAnsi"/>
            <w:sz w:val="16"/>
          </w:rPr>
        </w:pPr>
        <w:r>
          <w:rPr>
            <w:rFonts w:asciiTheme="minorHAnsi" w:hAnsiTheme="minorHAnsi" w:cstheme="minorHAnsi"/>
            <w:sz w:val="16"/>
          </w:rPr>
          <w:t>MAQUINA DE TURING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DE11B" w14:textId="77777777" w:rsidR="00CE0D53" w:rsidRDefault="00CE0D53" w:rsidP="004C7C2C">
    <w:pPr>
      <w:tabs>
        <w:tab w:val="center" w:pos="6279"/>
      </w:tabs>
      <w:spacing w:after="0" w:line="240" w:lineRule="auto"/>
      <w:ind w:right="83"/>
      <w:jc w:val="right"/>
      <w:rPr>
        <w:rFonts w:ascii="Arial" w:hAnsi="Arial" w:cs="Arial"/>
        <w:b/>
        <w:bCs/>
        <w:color w:val="96989A"/>
        <w:w w:val="120"/>
        <w:sz w:val="18"/>
      </w:rPr>
    </w:pPr>
  </w:p>
  <w:p w14:paraId="73319FB9" w14:textId="77777777" w:rsidR="004C7C2C" w:rsidRPr="001E2543" w:rsidRDefault="00CE0D53" w:rsidP="000B5927">
    <w:pPr>
      <w:tabs>
        <w:tab w:val="center" w:pos="6279"/>
      </w:tabs>
      <w:spacing w:after="0" w:line="240" w:lineRule="auto"/>
      <w:ind w:right="-137"/>
      <w:jc w:val="right"/>
      <w:rPr>
        <w:rFonts w:ascii="Arial" w:hAnsi="Arial" w:cs="Arial"/>
        <w:b/>
        <w:bCs/>
        <w:color w:val="96989A"/>
        <w:w w:val="120"/>
        <w:sz w:val="18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7700994A" wp14:editId="6D05A0FE">
          <wp:simplePos x="0" y="0"/>
          <wp:positionH relativeFrom="column">
            <wp:posOffset>-155988</wp:posOffset>
          </wp:positionH>
          <wp:positionV relativeFrom="paragraph">
            <wp:posOffset>2722</wp:posOffset>
          </wp:positionV>
          <wp:extent cx="1533600" cy="57240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600" cy="57240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E2543">
      <w:rPr>
        <w:rFonts w:ascii="Arial" w:hAnsi="Arial" w:cs="Arial"/>
        <w:b/>
        <w:bCs/>
        <w:color w:val="96989A"/>
        <w:w w:val="120"/>
        <w:sz w:val="18"/>
      </w:rPr>
      <w:t xml:space="preserve"> </w:t>
    </w:r>
    <w:r w:rsidR="006B33AD">
      <w:rPr>
        <w:rFonts w:ascii="Arial" w:hAnsi="Arial" w:cs="Arial"/>
        <w:b/>
        <w:bCs/>
        <w:color w:val="96989A"/>
        <w:w w:val="120"/>
        <w:sz w:val="18"/>
      </w:rPr>
      <w:t>INTRODUCCION A LA PROGRAMACION</w:t>
    </w:r>
    <w:r w:rsidR="004C7C2C" w:rsidRPr="001E2543">
      <w:rPr>
        <w:rFonts w:ascii="Arial" w:hAnsi="Arial" w:cs="Arial"/>
        <w:b/>
        <w:bCs/>
        <w:color w:val="96989A"/>
        <w:w w:val="120"/>
        <w:sz w:val="18"/>
      </w:rPr>
      <w:t xml:space="preserve"> – </w:t>
    </w:r>
    <w:r w:rsidR="006B33AD">
      <w:rPr>
        <w:rFonts w:ascii="Arial" w:hAnsi="Arial" w:cs="Arial"/>
        <w:b/>
        <w:bCs/>
        <w:color w:val="96989A"/>
        <w:w w:val="120"/>
        <w:sz w:val="18"/>
      </w:rPr>
      <w:t>IV</w:t>
    </w:r>
    <w:r w:rsidR="004C7C2C" w:rsidRPr="001E2543">
      <w:rPr>
        <w:rFonts w:ascii="Arial" w:hAnsi="Arial" w:cs="Arial"/>
        <w:b/>
        <w:bCs/>
        <w:color w:val="96989A"/>
        <w:w w:val="120"/>
        <w:sz w:val="18"/>
      </w:rPr>
      <w:t xml:space="preserve"> AÑO MEDIO</w:t>
    </w:r>
  </w:p>
  <w:p w14:paraId="51C97105" w14:textId="77777777" w:rsidR="004C7C2C" w:rsidRPr="001E2543" w:rsidRDefault="004C7C2C" w:rsidP="000B5927">
    <w:pPr>
      <w:spacing w:after="0" w:line="240" w:lineRule="auto"/>
      <w:ind w:right="-137"/>
      <w:jc w:val="right"/>
      <w:rPr>
        <w:rFonts w:ascii="Calibri" w:hAnsi="Calibri"/>
        <w:sz w:val="18"/>
        <w:szCs w:val="21"/>
      </w:rPr>
    </w:pPr>
    <w:r w:rsidRPr="001E2543">
      <w:rPr>
        <w:rFonts w:ascii="Calibri" w:hAnsi="Calibri"/>
        <w:sz w:val="18"/>
        <w:szCs w:val="21"/>
      </w:rPr>
      <w:t>Profesor: Sr.  Rolando Montero</w:t>
    </w:r>
  </w:p>
  <w:p w14:paraId="3801AD8D" w14:textId="77777777" w:rsidR="004C7C2C" w:rsidRPr="001E2543" w:rsidRDefault="004C7C2C" w:rsidP="000B5927">
    <w:pPr>
      <w:tabs>
        <w:tab w:val="right" w:pos="10632"/>
      </w:tabs>
      <w:spacing w:after="0" w:line="240" w:lineRule="auto"/>
      <w:ind w:right="-137"/>
      <w:rPr>
        <w:rFonts w:ascii="Calibri" w:hAnsi="Calibri"/>
        <w:sz w:val="18"/>
        <w:szCs w:val="21"/>
      </w:rPr>
    </w:pPr>
    <w:r w:rsidRPr="001E2543">
      <w:rPr>
        <w:rFonts w:ascii="Calibri" w:hAnsi="Calibri"/>
        <w:sz w:val="12"/>
        <w:szCs w:val="21"/>
      </w:rPr>
      <w:tab/>
      <w:t>rmontero@colegiogermania.cl</w:t>
    </w:r>
  </w:p>
  <w:p w14:paraId="336BC0CE" w14:textId="77777777" w:rsidR="004C7C2C" w:rsidRPr="001E2543" w:rsidRDefault="004C7C2C" w:rsidP="000B5927">
    <w:pPr>
      <w:pBdr>
        <w:bottom w:val="single" w:sz="4" w:space="1" w:color="auto"/>
      </w:pBdr>
      <w:spacing w:after="0" w:line="240" w:lineRule="auto"/>
      <w:ind w:left="2268" w:right="-137"/>
      <w:jc w:val="right"/>
      <w:rPr>
        <w:spacing w:val="-15"/>
        <w:w w:val="134"/>
        <w:sz w:val="16"/>
        <w:szCs w:val="20"/>
      </w:rPr>
    </w:pPr>
    <w:r w:rsidRPr="001E2543">
      <w:rPr>
        <w:spacing w:val="-13"/>
        <w:w w:val="120"/>
        <w:sz w:val="16"/>
        <w:szCs w:val="20"/>
      </w:rPr>
      <w:t>UNIDA</w:t>
    </w:r>
    <w:r w:rsidRPr="001E2543">
      <w:rPr>
        <w:w w:val="120"/>
        <w:sz w:val="16"/>
        <w:szCs w:val="20"/>
      </w:rPr>
      <w:t>D</w:t>
    </w:r>
    <w:r w:rsidRPr="001E2543">
      <w:rPr>
        <w:spacing w:val="32"/>
        <w:w w:val="120"/>
        <w:sz w:val="16"/>
        <w:szCs w:val="20"/>
      </w:rPr>
      <w:t xml:space="preserve"> </w:t>
    </w:r>
    <w:r w:rsidR="006C1F95">
      <w:rPr>
        <w:spacing w:val="32"/>
        <w:w w:val="120"/>
        <w:sz w:val="16"/>
        <w:szCs w:val="20"/>
      </w:rPr>
      <w:t>3</w:t>
    </w:r>
    <w:r w:rsidRPr="001E2543">
      <w:rPr>
        <w:sz w:val="16"/>
        <w:szCs w:val="20"/>
      </w:rPr>
      <w:t xml:space="preserve">   </w:t>
    </w:r>
    <w:r w:rsidRPr="001E2543">
      <w:rPr>
        <w:w w:val="303"/>
        <w:sz w:val="16"/>
        <w:szCs w:val="20"/>
      </w:rPr>
      <w:t>|</w:t>
    </w:r>
    <w:r w:rsidRPr="001E2543">
      <w:rPr>
        <w:spacing w:val="-12"/>
        <w:w w:val="303"/>
        <w:sz w:val="16"/>
        <w:szCs w:val="20"/>
      </w:rPr>
      <w:t xml:space="preserve"> </w:t>
    </w:r>
    <w:r w:rsidR="006C1F95">
      <w:rPr>
        <w:spacing w:val="-15"/>
        <w:w w:val="134"/>
        <w:sz w:val="16"/>
        <w:szCs w:val="20"/>
      </w:rPr>
      <w:t>ALGORITMOS</w:t>
    </w:r>
  </w:p>
  <w:p w14:paraId="47D07CB9" w14:textId="77777777" w:rsidR="004C7C2C" w:rsidRDefault="004C7C2C">
    <w:pPr>
      <w:pStyle w:val="Encabezado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76AEC"/>
    <w:multiLevelType w:val="hybridMultilevel"/>
    <w:tmpl w:val="C916DD32"/>
    <w:lvl w:ilvl="0" w:tplc="6A96690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82199"/>
    <w:multiLevelType w:val="hybridMultilevel"/>
    <w:tmpl w:val="7898F562"/>
    <w:lvl w:ilvl="0" w:tplc="DB7A9548">
      <w:start w:val="1"/>
      <w:numFmt w:val="decimal"/>
      <w:pStyle w:val="temProblema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C1CFE"/>
    <w:multiLevelType w:val="multilevel"/>
    <w:tmpl w:val="B0461C90"/>
    <w:lvl w:ilvl="0">
      <w:start w:val="1"/>
      <w:numFmt w:val="decimal"/>
      <w:pStyle w:val="Preguntadeseleccinmltiple"/>
      <w:lvlText w:val="%1."/>
      <w:lvlJc w:val="left"/>
      <w:pPr>
        <w:ind w:left="360" w:hanging="360"/>
      </w:pPr>
      <w:rPr>
        <w:rFonts w:ascii="Trebuchet MS" w:hAnsi="Trebuchet MS" w:hint="default"/>
        <w:sz w:val="24"/>
      </w:rPr>
    </w:lvl>
    <w:lvl w:ilvl="1">
      <w:start w:val="1"/>
      <w:numFmt w:val="upperRoman"/>
      <w:pStyle w:val="Opciones"/>
      <w:suff w:val="space"/>
      <w:lvlText w:val="%2."/>
      <w:lvlJc w:val="left"/>
      <w:pPr>
        <w:ind w:left="2160" w:hanging="363"/>
      </w:pPr>
      <w:rPr>
        <w:rFonts w:hint="default"/>
      </w:rPr>
    </w:lvl>
    <w:lvl w:ilvl="2">
      <w:start w:val="1"/>
      <w:numFmt w:val="upperLetter"/>
      <w:lvlRestart w:val="1"/>
      <w:pStyle w:val="Seleccin"/>
      <w:suff w:val="space"/>
      <w:lvlText w:val="%3)"/>
      <w:lvlJc w:val="left"/>
      <w:pPr>
        <w:ind w:left="964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107054BF"/>
    <w:multiLevelType w:val="hybridMultilevel"/>
    <w:tmpl w:val="FBB29ABE"/>
    <w:lvl w:ilvl="0" w:tplc="FFFFFFFF">
      <w:start w:val="1"/>
      <w:numFmt w:val="decimal"/>
      <w:pStyle w:val="Enumerado"/>
      <w:lvlText w:val="%1."/>
      <w:lvlJc w:val="right"/>
      <w:pPr>
        <w:tabs>
          <w:tab w:val="num" w:pos="567"/>
        </w:tabs>
        <w:ind w:left="567" w:hanging="14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DBC567E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9B7ED8"/>
    <w:multiLevelType w:val="hybridMultilevel"/>
    <w:tmpl w:val="08BEE5C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034D6"/>
    <w:multiLevelType w:val="hybridMultilevel"/>
    <w:tmpl w:val="7E8E9262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4A3029"/>
    <w:multiLevelType w:val="hybridMultilevel"/>
    <w:tmpl w:val="90A201CA"/>
    <w:lvl w:ilvl="0" w:tplc="715EB1C6">
      <w:start w:val="1"/>
      <w:numFmt w:val="upperLetter"/>
      <w:pStyle w:val="SeleccinMltiple"/>
      <w:lvlText w:val="%1)"/>
      <w:lvlJc w:val="left"/>
      <w:pPr>
        <w:ind w:left="12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C8A05C2"/>
    <w:multiLevelType w:val="hybridMultilevel"/>
    <w:tmpl w:val="2FA2A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5"/>
  </w:num>
  <w:num w:numId="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4"/>
  <w:proofState w:spelling="clean" w:grammar="clean"/>
  <w:attachedTemplate r:id="rId1"/>
  <w:defaultTabStop w:val="709"/>
  <w:hyphenationZone w:val="425"/>
  <w:bookFoldPrint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F95"/>
    <w:rsid w:val="00047981"/>
    <w:rsid w:val="00050019"/>
    <w:rsid w:val="00053DF4"/>
    <w:rsid w:val="00074884"/>
    <w:rsid w:val="00086070"/>
    <w:rsid w:val="000B5927"/>
    <w:rsid w:val="000B6B49"/>
    <w:rsid w:val="000F204F"/>
    <w:rsid w:val="000F5ADD"/>
    <w:rsid w:val="00104CF0"/>
    <w:rsid w:val="001336E4"/>
    <w:rsid w:val="00145576"/>
    <w:rsid w:val="001A6F5E"/>
    <w:rsid w:val="001B1B28"/>
    <w:rsid w:val="001B20E7"/>
    <w:rsid w:val="001C43E3"/>
    <w:rsid w:val="001E2543"/>
    <w:rsid w:val="001F0FED"/>
    <w:rsid w:val="001F1405"/>
    <w:rsid w:val="00205107"/>
    <w:rsid w:val="0026309D"/>
    <w:rsid w:val="002A3877"/>
    <w:rsid w:val="002A5AD5"/>
    <w:rsid w:val="002E52A3"/>
    <w:rsid w:val="002E6261"/>
    <w:rsid w:val="002F25DB"/>
    <w:rsid w:val="00307C44"/>
    <w:rsid w:val="00320B2F"/>
    <w:rsid w:val="0032670C"/>
    <w:rsid w:val="00333897"/>
    <w:rsid w:val="00357E31"/>
    <w:rsid w:val="0036106B"/>
    <w:rsid w:val="003F3A8A"/>
    <w:rsid w:val="0040010A"/>
    <w:rsid w:val="00417F8F"/>
    <w:rsid w:val="0043793A"/>
    <w:rsid w:val="004538AC"/>
    <w:rsid w:val="00453F1B"/>
    <w:rsid w:val="00453FF3"/>
    <w:rsid w:val="00471C33"/>
    <w:rsid w:val="00472A16"/>
    <w:rsid w:val="00481017"/>
    <w:rsid w:val="00491CEF"/>
    <w:rsid w:val="004C7C2C"/>
    <w:rsid w:val="004E2358"/>
    <w:rsid w:val="00515036"/>
    <w:rsid w:val="00517641"/>
    <w:rsid w:val="005331B1"/>
    <w:rsid w:val="00535B8D"/>
    <w:rsid w:val="00560286"/>
    <w:rsid w:val="00573FAA"/>
    <w:rsid w:val="005776BF"/>
    <w:rsid w:val="00577DE6"/>
    <w:rsid w:val="0058036A"/>
    <w:rsid w:val="005D0C1C"/>
    <w:rsid w:val="005D65CD"/>
    <w:rsid w:val="005D6A2E"/>
    <w:rsid w:val="005F4F97"/>
    <w:rsid w:val="006A6BBC"/>
    <w:rsid w:val="006B33AD"/>
    <w:rsid w:val="006C1F95"/>
    <w:rsid w:val="006C25AD"/>
    <w:rsid w:val="006C327A"/>
    <w:rsid w:val="00752CDB"/>
    <w:rsid w:val="00793B55"/>
    <w:rsid w:val="00793F13"/>
    <w:rsid w:val="007A2435"/>
    <w:rsid w:val="007C6AF0"/>
    <w:rsid w:val="00800720"/>
    <w:rsid w:val="008203F1"/>
    <w:rsid w:val="008508BC"/>
    <w:rsid w:val="0085620E"/>
    <w:rsid w:val="008A0B97"/>
    <w:rsid w:val="008A246B"/>
    <w:rsid w:val="008A5489"/>
    <w:rsid w:val="008B2903"/>
    <w:rsid w:val="0090186B"/>
    <w:rsid w:val="00902842"/>
    <w:rsid w:val="00924C24"/>
    <w:rsid w:val="00970846"/>
    <w:rsid w:val="00980304"/>
    <w:rsid w:val="009C1103"/>
    <w:rsid w:val="009C47C2"/>
    <w:rsid w:val="009E70DC"/>
    <w:rsid w:val="009F651C"/>
    <w:rsid w:val="00A36EB7"/>
    <w:rsid w:val="00A707F5"/>
    <w:rsid w:val="00AA73C9"/>
    <w:rsid w:val="00AD1870"/>
    <w:rsid w:val="00B47A9C"/>
    <w:rsid w:val="00B8692F"/>
    <w:rsid w:val="00BA581B"/>
    <w:rsid w:val="00BC2A20"/>
    <w:rsid w:val="00BC7693"/>
    <w:rsid w:val="00BE6C4A"/>
    <w:rsid w:val="00C21EC5"/>
    <w:rsid w:val="00C25436"/>
    <w:rsid w:val="00C27103"/>
    <w:rsid w:val="00C90865"/>
    <w:rsid w:val="00CC33AA"/>
    <w:rsid w:val="00CE0D53"/>
    <w:rsid w:val="00D02446"/>
    <w:rsid w:val="00D10792"/>
    <w:rsid w:val="00D24BB5"/>
    <w:rsid w:val="00D2746E"/>
    <w:rsid w:val="00D30F59"/>
    <w:rsid w:val="00D53907"/>
    <w:rsid w:val="00D914A1"/>
    <w:rsid w:val="00DA0BB6"/>
    <w:rsid w:val="00DA23EC"/>
    <w:rsid w:val="00DB067C"/>
    <w:rsid w:val="00DD704D"/>
    <w:rsid w:val="00DE7F3D"/>
    <w:rsid w:val="00E12D72"/>
    <w:rsid w:val="00E31734"/>
    <w:rsid w:val="00E80274"/>
    <w:rsid w:val="00EE39F8"/>
    <w:rsid w:val="00F13E84"/>
    <w:rsid w:val="00F224BD"/>
    <w:rsid w:val="00F52241"/>
    <w:rsid w:val="00F53A50"/>
    <w:rsid w:val="00F65AA6"/>
    <w:rsid w:val="00FA59CA"/>
    <w:rsid w:val="00FC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010A4B"/>
  <w15:docId w15:val="{DDDE73AB-7E96-4907-B14B-9208D0E58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14A1"/>
    <w:rPr>
      <w:rFonts w:ascii="Trebuchet MS" w:hAnsi="Trebuchet MS"/>
    </w:rPr>
  </w:style>
  <w:style w:type="paragraph" w:styleId="Ttulo1">
    <w:name w:val="heading 1"/>
    <w:basedOn w:val="Normal"/>
    <w:next w:val="Normal"/>
    <w:link w:val="Ttulo1Car"/>
    <w:uiPriority w:val="9"/>
    <w:qFormat/>
    <w:rsid w:val="00417F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24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C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leccinMltiple">
    <w:name w:val="Selección Múltiple"/>
    <w:basedOn w:val="Normal"/>
    <w:link w:val="SeleccinMltipleCar"/>
    <w:rsid w:val="00472A16"/>
    <w:pPr>
      <w:numPr>
        <w:numId w:val="1"/>
      </w:numPr>
      <w:tabs>
        <w:tab w:val="left" w:pos="426"/>
      </w:tabs>
      <w:suppressAutoHyphens/>
      <w:spacing w:after="0" w:line="240" w:lineRule="auto"/>
    </w:pPr>
    <w:rPr>
      <w:rFonts w:ascii="Arial" w:eastAsia="Times New Roman" w:hAnsi="Arial" w:cs="Times New Roman"/>
      <w:szCs w:val="32"/>
      <w:lang w:val="es-CL" w:eastAsia="ar-SA"/>
    </w:rPr>
  </w:style>
  <w:style w:type="character" w:customStyle="1" w:styleId="SeleccinMltipleCar">
    <w:name w:val="Selección Múltiple Car"/>
    <w:basedOn w:val="Fuentedeprrafopredeter"/>
    <w:link w:val="SeleccinMltiple"/>
    <w:rsid w:val="00472A16"/>
    <w:rPr>
      <w:rFonts w:ascii="Arial" w:eastAsia="Times New Roman" w:hAnsi="Arial" w:cs="Times New Roman"/>
      <w:szCs w:val="32"/>
      <w:lang w:val="es-CL" w:eastAsia="ar-SA"/>
    </w:rPr>
  </w:style>
  <w:style w:type="paragraph" w:styleId="Encabezado">
    <w:name w:val="header"/>
    <w:basedOn w:val="Normal"/>
    <w:link w:val="EncabezadoCar"/>
    <w:uiPriority w:val="99"/>
    <w:unhideWhenUsed/>
    <w:rsid w:val="00D024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446"/>
  </w:style>
  <w:style w:type="paragraph" w:styleId="Piedepgina">
    <w:name w:val="footer"/>
    <w:basedOn w:val="Normal"/>
    <w:link w:val="PiedepginaCar"/>
    <w:unhideWhenUsed/>
    <w:rsid w:val="00D024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446"/>
  </w:style>
  <w:style w:type="character" w:customStyle="1" w:styleId="Ttulo2Car">
    <w:name w:val="Título 2 Car"/>
    <w:basedOn w:val="Fuentedeprrafopredeter"/>
    <w:link w:val="Ttulo2"/>
    <w:uiPriority w:val="9"/>
    <w:rsid w:val="00D024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ontenidodelatabla">
    <w:name w:val="Contenido de la tabla"/>
    <w:basedOn w:val="Normal"/>
    <w:rsid w:val="00357E31"/>
    <w:pPr>
      <w:suppressLineNumbers/>
      <w:suppressAutoHyphens/>
      <w:spacing w:after="0" w:line="100" w:lineRule="atLeast"/>
      <w:textAlignment w:val="baseline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9E70DC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307C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Enumerado">
    <w:name w:val="Enumerado"/>
    <w:basedOn w:val="Textoindependiente"/>
    <w:rsid w:val="00307C44"/>
    <w:pPr>
      <w:keepNext/>
      <w:numPr>
        <w:numId w:val="3"/>
      </w:numPr>
      <w:pBdr>
        <w:top w:val="single" w:sz="4" w:space="0" w:color="auto"/>
      </w:pBdr>
      <w:tabs>
        <w:tab w:val="clear" w:pos="567"/>
        <w:tab w:val="num" w:pos="426"/>
        <w:tab w:val="left" w:pos="3119"/>
        <w:tab w:val="left" w:pos="5670"/>
        <w:tab w:val="left" w:pos="8505"/>
        <w:tab w:val="right" w:pos="11340"/>
      </w:tabs>
      <w:spacing w:after="0" w:line="200" w:lineRule="exact"/>
      <w:ind w:left="425" w:right="79" w:firstLine="0"/>
      <w:jc w:val="both"/>
    </w:pPr>
    <w:rPr>
      <w:rFonts w:ascii="Arial" w:eastAsia="Times New Roman" w:hAnsi="Arial" w:cs="Arial"/>
      <w:sz w:val="20"/>
      <w:szCs w:val="24"/>
      <w:lang w:val="es-ES_tradnl"/>
    </w:rPr>
  </w:style>
  <w:style w:type="paragraph" w:customStyle="1" w:styleId="Enumerado2">
    <w:name w:val="Enumerado 2"/>
    <w:basedOn w:val="Sangradetextonormal"/>
    <w:rsid w:val="00307C44"/>
    <w:pPr>
      <w:tabs>
        <w:tab w:val="left" w:pos="3119"/>
        <w:tab w:val="left" w:pos="3969"/>
        <w:tab w:val="left" w:pos="5670"/>
        <w:tab w:val="left" w:pos="7371"/>
        <w:tab w:val="left" w:pos="8364"/>
        <w:tab w:val="right" w:pos="11340"/>
      </w:tabs>
      <w:spacing w:after="0" w:line="200" w:lineRule="exact"/>
      <w:ind w:left="0"/>
    </w:pPr>
    <w:rPr>
      <w:rFonts w:ascii="Arial" w:eastAsia="Times New Roman" w:hAnsi="Arial" w:cs="Arial"/>
      <w:sz w:val="20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07C4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07C44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07C4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07C44"/>
  </w:style>
  <w:style w:type="paragraph" w:customStyle="1" w:styleId="Carbono">
    <w:name w:val="Carbono"/>
    <w:basedOn w:val="Textoindependiente"/>
    <w:rsid w:val="003F3A8A"/>
    <w:pPr>
      <w:keepNext/>
      <w:tabs>
        <w:tab w:val="left" w:pos="1418"/>
        <w:tab w:val="left" w:pos="2127"/>
        <w:tab w:val="left" w:pos="2835"/>
        <w:tab w:val="left" w:pos="3544"/>
        <w:tab w:val="left" w:pos="4253"/>
        <w:tab w:val="left" w:pos="4962"/>
        <w:tab w:val="left" w:pos="5670"/>
        <w:tab w:val="left" w:pos="6379"/>
        <w:tab w:val="left" w:pos="7088"/>
        <w:tab w:val="left" w:pos="7797"/>
        <w:tab w:val="left" w:pos="8505"/>
        <w:tab w:val="left" w:pos="9214"/>
        <w:tab w:val="left" w:pos="9923"/>
        <w:tab w:val="left" w:pos="10632"/>
      </w:tabs>
      <w:spacing w:after="0" w:line="240" w:lineRule="auto"/>
      <w:ind w:left="142" w:right="170"/>
      <w:jc w:val="both"/>
    </w:pPr>
    <w:rPr>
      <w:rFonts w:ascii="Arial" w:eastAsia="Times New Roman" w:hAnsi="Arial" w:cs="Arial"/>
      <w:szCs w:val="24"/>
    </w:rPr>
  </w:style>
  <w:style w:type="paragraph" w:styleId="Sinespaciado">
    <w:name w:val="No Spacing"/>
    <w:uiPriority w:val="1"/>
    <w:qFormat/>
    <w:rsid w:val="006A6B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24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4C2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1E2543"/>
    <w:rPr>
      <w:color w:val="808080"/>
    </w:rPr>
  </w:style>
  <w:style w:type="paragraph" w:customStyle="1" w:styleId="temProblema">
    <w:name w:val="Ítem Problema"/>
    <w:basedOn w:val="Prrafodelista"/>
    <w:link w:val="temProblemaCar"/>
    <w:qFormat/>
    <w:rsid w:val="00D914A1"/>
    <w:pPr>
      <w:numPr>
        <w:numId w:val="4"/>
      </w:numPr>
      <w:spacing w:after="120" w:line="240" w:lineRule="auto"/>
      <w:contextualSpacing w:val="0"/>
      <w:jc w:val="both"/>
    </w:pPr>
  </w:style>
  <w:style w:type="character" w:customStyle="1" w:styleId="Ttulo1Car">
    <w:name w:val="Título 1 Car"/>
    <w:basedOn w:val="Fuentedeprrafopredeter"/>
    <w:link w:val="Ttulo1"/>
    <w:uiPriority w:val="9"/>
    <w:rsid w:val="00417F8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914A1"/>
    <w:rPr>
      <w:rFonts w:ascii="Trebuchet MS" w:hAnsi="Trebuchet MS"/>
    </w:rPr>
  </w:style>
  <w:style w:type="character" w:customStyle="1" w:styleId="temProblemaCar">
    <w:name w:val="Ítem Problema Car"/>
    <w:basedOn w:val="PrrafodelistaCar"/>
    <w:link w:val="temProblema"/>
    <w:rsid w:val="00D914A1"/>
    <w:rPr>
      <w:rFonts w:ascii="Trebuchet MS" w:hAnsi="Trebuchet MS"/>
    </w:rPr>
  </w:style>
  <w:style w:type="paragraph" w:styleId="Ttulo">
    <w:name w:val="Title"/>
    <w:basedOn w:val="Normal"/>
    <w:next w:val="Normal"/>
    <w:link w:val="TtuloCar"/>
    <w:uiPriority w:val="10"/>
    <w:qFormat/>
    <w:rsid w:val="00CE0D5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548DD4" w:themeColor="text2" w:themeTint="99"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D53"/>
    <w:rPr>
      <w:rFonts w:asciiTheme="majorHAnsi" w:eastAsiaTheme="majorEastAsia" w:hAnsiTheme="majorHAnsi" w:cstheme="majorBidi"/>
      <w:b/>
      <w:color w:val="548DD4" w:themeColor="text2" w:themeTint="99"/>
      <w:spacing w:val="-10"/>
      <w:kern w:val="28"/>
      <w:sz w:val="28"/>
      <w:szCs w:val="56"/>
    </w:rPr>
  </w:style>
  <w:style w:type="paragraph" w:customStyle="1" w:styleId="Preguntadeseleccinmltiple">
    <w:name w:val="Pregunta de selección múltiple"/>
    <w:basedOn w:val="Normal"/>
    <w:link w:val="PreguntadeseleccinmltipleCar"/>
    <w:qFormat/>
    <w:rsid w:val="0040010A"/>
    <w:pPr>
      <w:numPr>
        <w:numId w:val="6"/>
      </w:numPr>
      <w:tabs>
        <w:tab w:val="left" w:pos="426"/>
      </w:tabs>
      <w:suppressAutoHyphens/>
      <w:spacing w:before="240" w:after="120" w:line="240" w:lineRule="auto"/>
    </w:pPr>
    <w:rPr>
      <w:rFonts w:ascii="Arial" w:eastAsia="Times New Roman" w:hAnsi="Arial" w:cs="Times New Roman"/>
      <w:szCs w:val="32"/>
      <w:lang w:val="es-CL" w:eastAsia="ar-SA"/>
    </w:rPr>
  </w:style>
  <w:style w:type="character" w:customStyle="1" w:styleId="PreguntadeseleccinmltipleCar">
    <w:name w:val="Pregunta de selección múltiple Car"/>
    <w:link w:val="Preguntadeseleccinmltiple"/>
    <w:rsid w:val="0040010A"/>
    <w:rPr>
      <w:rFonts w:ascii="Arial" w:eastAsia="Times New Roman" w:hAnsi="Arial" w:cs="Times New Roman"/>
      <w:szCs w:val="32"/>
      <w:lang w:val="es-CL" w:eastAsia="ar-SA"/>
    </w:rPr>
  </w:style>
  <w:style w:type="paragraph" w:customStyle="1" w:styleId="Opciones">
    <w:name w:val="Opciones"/>
    <w:basedOn w:val="Preguntadeseleccinmltiple"/>
    <w:qFormat/>
    <w:rsid w:val="0040010A"/>
    <w:pPr>
      <w:numPr>
        <w:ilvl w:val="1"/>
      </w:numPr>
      <w:spacing w:before="40" w:after="40"/>
    </w:pPr>
  </w:style>
  <w:style w:type="paragraph" w:customStyle="1" w:styleId="Seleccin">
    <w:name w:val="Selección"/>
    <w:basedOn w:val="Opciones"/>
    <w:qFormat/>
    <w:rsid w:val="0040010A"/>
    <w:pPr>
      <w:numPr>
        <w:ilvl w:val="2"/>
      </w:numPr>
    </w:pPr>
  </w:style>
  <w:style w:type="paragraph" w:styleId="NormalWeb">
    <w:name w:val="Normal (Web)"/>
    <w:basedOn w:val="Normal"/>
    <w:uiPriority w:val="99"/>
    <w:semiHidden/>
    <w:unhideWhenUsed/>
    <w:rsid w:val="0032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mwe-math-mathml-inline">
    <w:name w:val="mwe-math-mathml-inline"/>
    <w:basedOn w:val="Fuentedeprrafopredeter"/>
    <w:rsid w:val="00320B2F"/>
  </w:style>
  <w:style w:type="character" w:styleId="Hipervnculo">
    <w:name w:val="Hyperlink"/>
    <w:basedOn w:val="Fuentedeprrafopredeter"/>
    <w:uiPriority w:val="99"/>
    <w:unhideWhenUsed/>
    <w:rsid w:val="005D6A2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6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morphett.info/turing/turing.html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s.duke.edu/csed/jflap/jflaptmp/may15-2011/withSource/JFLAP_With_Source.jar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\Documents\Plantillas%20personalizadas%20de%20Office\ELECTIVO%203%20-%20PROGRAMAC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F3C4180368C471C9924DFBA6B01B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DEFF2-172A-48E4-9C44-66BD812001DA}"/>
      </w:docPartPr>
      <w:docPartBody>
        <w:p w:rsidR="00000000" w:rsidRDefault="00721C37">
          <w:pPr>
            <w:pStyle w:val="7F3C4180368C471C9924DFBA6B01B646"/>
          </w:pPr>
          <w:r w:rsidRPr="008E17CA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7F3C4180368C471C9924DFBA6B01B646">
    <w:name w:val="7F3C4180368C471C9924DFBA6B01B6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3473B-B4D8-4963-98DF-490EA86CA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ELECTIVO 3 - PROGRAMACION.dotx</Template>
  <TotalTime>43</TotalTime>
  <Pages>2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MAQUINA DE TURING</vt:lpstr>
    </vt:vector>
  </TitlesOfParts>
  <Company>MC Lautaro's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MAQUINA DE TURING</dc:title>
  <dc:creator>Rolando E. Montero A.</dc:creator>
  <cp:lastModifiedBy>Rolando E. Montero A.</cp:lastModifiedBy>
  <cp:revision>7</cp:revision>
  <cp:lastPrinted>2018-06-27T21:51:00Z</cp:lastPrinted>
  <dcterms:created xsi:type="dcterms:W3CDTF">2018-06-27T21:08:00Z</dcterms:created>
  <dcterms:modified xsi:type="dcterms:W3CDTF">2018-06-27T21:51:00Z</dcterms:modified>
</cp:coreProperties>
</file>