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87AB0" w14:textId="77777777" w:rsidR="002A5AD5" w:rsidRDefault="002A5AD5" w:rsidP="002A5AD5">
      <w:pPr>
        <w:tabs>
          <w:tab w:val="left" w:pos="851"/>
          <w:tab w:val="left" w:leader="dot" w:pos="5670"/>
          <w:tab w:val="left" w:pos="6237"/>
          <w:tab w:val="left" w:pos="6946"/>
          <w:tab w:val="left" w:leader="dot" w:pos="7371"/>
          <w:tab w:val="left" w:pos="7938"/>
          <w:tab w:val="left" w:pos="8647"/>
          <w:tab w:val="left" w:leader="dot" w:pos="10206"/>
        </w:tabs>
      </w:pPr>
      <w:proofErr w:type="gramStart"/>
      <w:r>
        <w:t>Nombre :</w:t>
      </w:r>
      <w:proofErr w:type="gramEnd"/>
      <w:r>
        <w:tab/>
      </w:r>
      <w:r>
        <w:tab/>
      </w:r>
      <w:r>
        <w:tab/>
        <w:t>Curso:</w:t>
      </w:r>
      <w:r>
        <w:tab/>
      </w:r>
      <w:r>
        <w:tab/>
      </w:r>
      <w:r>
        <w:tab/>
        <w:t>Fecha:</w:t>
      </w:r>
      <w:r>
        <w:tab/>
      </w:r>
      <w:r>
        <w:tab/>
      </w:r>
    </w:p>
    <w:p w14:paraId="2667A8ED" w14:textId="77777777" w:rsidR="00357E31" w:rsidRDefault="009F651C" w:rsidP="00980304">
      <w:pPr>
        <w:pStyle w:val="Ttulo2"/>
        <w:spacing w:before="120" w:line="240" w:lineRule="auto"/>
        <w:jc w:val="center"/>
      </w:pPr>
      <w:r>
        <w:t>ALGORITMOS</w:t>
      </w:r>
    </w:p>
    <w:tbl>
      <w:tblPr>
        <w:tblW w:w="10545" w:type="dxa"/>
        <w:tblInd w:w="5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9140"/>
      </w:tblGrid>
      <w:tr w:rsidR="00357E31" w:rsidRPr="00606D4C" w14:paraId="07614D84" w14:textId="77777777" w:rsidTr="00FC3659">
        <w:tc>
          <w:tcPr>
            <w:tcW w:w="1405" w:type="dxa"/>
          </w:tcPr>
          <w:p w14:paraId="71C850A8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Objetivos</w:t>
            </w:r>
          </w:p>
        </w:tc>
        <w:tc>
          <w:tcPr>
            <w:tcW w:w="9140" w:type="dxa"/>
          </w:tcPr>
          <w:p w14:paraId="2CCB1E97" w14:textId="77777777" w:rsidR="00357E31" w:rsidRPr="008508BC" w:rsidRDefault="00FC3659" w:rsidP="009F651C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FC3659">
              <w:rPr>
                <w:rFonts w:ascii="Calibri" w:hAnsi="Calibri"/>
                <w:sz w:val="20"/>
              </w:rPr>
              <w:t xml:space="preserve">Utiliza </w:t>
            </w:r>
            <w:r w:rsidR="009F651C">
              <w:rPr>
                <w:rFonts w:ascii="Calibri" w:hAnsi="Calibri"/>
                <w:sz w:val="20"/>
              </w:rPr>
              <w:t>algoritmos de resolución de problemas</w:t>
            </w:r>
            <w:r w:rsidRP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4D04FB2B" w14:textId="77777777" w:rsidTr="00FC3659">
        <w:tc>
          <w:tcPr>
            <w:tcW w:w="1405" w:type="dxa"/>
          </w:tcPr>
          <w:p w14:paraId="3AE77F72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Contenidos</w:t>
            </w:r>
          </w:p>
        </w:tc>
        <w:tc>
          <w:tcPr>
            <w:tcW w:w="9140" w:type="dxa"/>
          </w:tcPr>
          <w:p w14:paraId="5E10FE9F" w14:textId="77777777" w:rsidR="00357E31" w:rsidRPr="008508BC" w:rsidRDefault="009F651C" w:rsidP="00FC3659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algoritmos</w:t>
            </w:r>
            <w:r w:rsid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029FF217" w14:textId="77777777" w:rsidTr="00FC3659">
        <w:tc>
          <w:tcPr>
            <w:tcW w:w="1405" w:type="dxa"/>
          </w:tcPr>
          <w:p w14:paraId="53247F8E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Habilidades</w:t>
            </w:r>
          </w:p>
        </w:tc>
        <w:tc>
          <w:tcPr>
            <w:tcW w:w="9140" w:type="dxa"/>
          </w:tcPr>
          <w:p w14:paraId="3A3E49BF" w14:textId="77777777" w:rsidR="00357E31" w:rsidRPr="008508BC" w:rsidRDefault="00C25436" w:rsidP="00307C4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8508BC">
              <w:rPr>
                <w:rFonts w:ascii="Calibri" w:hAnsi="Calibri"/>
                <w:sz w:val="20"/>
              </w:rPr>
              <w:t>Aplicación</w:t>
            </w:r>
            <w:r w:rsidR="00357E31" w:rsidRPr="008508BC">
              <w:rPr>
                <w:rFonts w:ascii="Calibri" w:hAnsi="Calibri"/>
                <w:sz w:val="20"/>
              </w:rPr>
              <w:t xml:space="preserve"> – Análisis </w:t>
            </w:r>
          </w:p>
        </w:tc>
      </w:tr>
      <w:tr w:rsidR="00357E31" w:rsidRPr="00606D4C" w14:paraId="3D538E4A" w14:textId="77777777" w:rsidTr="00FC3659">
        <w:tc>
          <w:tcPr>
            <w:tcW w:w="1405" w:type="dxa"/>
          </w:tcPr>
          <w:p w14:paraId="4D171DB1" w14:textId="77777777" w:rsidR="00357E31" w:rsidRPr="002A5AD5" w:rsidRDefault="00C25436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2A5AD5">
              <w:rPr>
                <w:rFonts w:ascii="Calibri" w:hAnsi="Calibri"/>
                <w:b/>
                <w:sz w:val="20"/>
                <w:szCs w:val="21"/>
              </w:rPr>
              <w:t>Instrucciones</w:t>
            </w:r>
          </w:p>
        </w:tc>
        <w:tc>
          <w:tcPr>
            <w:tcW w:w="9140" w:type="dxa"/>
          </w:tcPr>
          <w:p w14:paraId="0ADAF822" w14:textId="0DCF0675" w:rsidR="008508BC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Fecha de entrega : </w:t>
            </w:r>
            <w:r w:rsidR="009B5311">
              <w:rPr>
                <w:rFonts w:ascii="Calibri" w:hAnsi="Calibri"/>
                <w:sz w:val="20"/>
              </w:rPr>
              <w:t xml:space="preserve">16 </w:t>
            </w:r>
            <w:bookmarkStart w:id="0" w:name="_GoBack"/>
            <w:bookmarkEnd w:id="0"/>
            <w:r>
              <w:rPr>
                <w:rFonts w:ascii="Calibri" w:hAnsi="Calibri"/>
                <w:sz w:val="20"/>
              </w:rPr>
              <w:t xml:space="preserve">de </w:t>
            </w:r>
            <w:r w:rsidR="009F651C">
              <w:rPr>
                <w:rFonts w:ascii="Calibri" w:hAnsi="Calibri"/>
                <w:sz w:val="20"/>
              </w:rPr>
              <w:t>Agosto</w:t>
            </w:r>
            <w:r>
              <w:rPr>
                <w:rFonts w:ascii="Calibri" w:hAnsi="Calibri"/>
                <w:sz w:val="20"/>
              </w:rPr>
              <w:t xml:space="preserve"> 201</w:t>
            </w:r>
            <w:r w:rsidR="009B5311">
              <w:rPr>
                <w:rFonts w:ascii="Calibri" w:hAnsi="Calibri"/>
                <w:sz w:val="20"/>
              </w:rPr>
              <w:t>8</w:t>
            </w:r>
          </w:p>
          <w:p w14:paraId="0D6DD8E4" w14:textId="77777777" w:rsidR="0043793A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Para cada ejercicio, colocar el desarrollo en la misma hoja</w:t>
            </w:r>
            <w:r w:rsidR="0043793A">
              <w:rPr>
                <w:rFonts w:ascii="Calibri" w:hAnsi="Calibri"/>
                <w:sz w:val="20"/>
              </w:rPr>
              <w:t>.</w:t>
            </w:r>
          </w:p>
          <w:p w14:paraId="4A266092" w14:textId="77777777" w:rsidR="0043793A" w:rsidRPr="0043793A" w:rsidRDefault="00573FAA" w:rsidP="0043793A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Se reciben trabajo con esta hoja, y las respuestas debe ir incluido el enunciado. </w:t>
            </w:r>
            <w:r w:rsidR="0043793A">
              <w:rPr>
                <w:rFonts w:ascii="Calibri" w:hAnsi="Calibri"/>
                <w:sz w:val="20"/>
              </w:rPr>
              <w:t>.</w:t>
            </w:r>
          </w:p>
        </w:tc>
      </w:tr>
    </w:tbl>
    <w:p w14:paraId="49869123" w14:textId="77777777" w:rsidR="00A707F5" w:rsidRDefault="00A707F5" w:rsidP="008508BC">
      <w:pPr>
        <w:spacing w:after="0"/>
        <w:jc w:val="both"/>
        <w:rPr>
          <w:rFonts w:ascii="Trebuchet MS" w:hAnsi="Trebuchet MS"/>
          <w:sz w:val="18"/>
          <w:lang w:val="es-CL"/>
        </w:rPr>
      </w:pPr>
    </w:p>
    <w:p w14:paraId="4A7AC6E7" w14:textId="627B08EE" w:rsidR="009F651C" w:rsidRDefault="009F651C" w:rsidP="008508BC">
      <w:pPr>
        <w:spacing w:after="0"/>
        <w:jc w:val="both"/>
        <w:rPr>
          <w:rFonts w:ascii="Trebuchet MS" w:hAnsi="Trebuchet MS"/>
          <w:sz w:val="28"/>
          <w:szCs w:val="28"/>
          <w:lang w:val="es-CL"/>
        </w:rPr>
      </w:pPr>
      <w:r w:rsidRPr="009F651C">
        <w:rPr>
          <w:rFonts w:ascii="Trebuchet MS" w:hAnsi="Trebuchet MS"/>
          <w:sz w:val="28"/>
          <w:szCs w:val="28"/>
          <w:lang w:val="es-CL"/>
        </w:rPr>
        <w:t xml:space="preserve">Escribir los pseudocódigos y diagrama de flujo en </w:t>
      </w:r>
      <w:r w:rsidR="00C70A6B">
        <w:rPr>
          <w:rFonts w:ascii="Trebuchet MS" w:hAnsi="Trebuchet MS"/>
          <w:sz w:val="28"/>
          <w:szCs w:val="28"/>
          <w:lang w:val="es-CL"/>
        </w:rPr>
        <w:t>DFE</w:t>
      </w:r>
      <w:r w:rsidRPr="009F651C">
        <w:rPr>
          <w:rFonts w:ascii="Trebuchet MS" w:hAnsi="Trebuchet MS"/>
          <w:sz w:val="28"/>
          <w:szCs w:val="28"/>
          <w:lang w:val="es-CL"/>
        </w:rPr>
        <w:t>.</w:t>
      </w:r>
    </w:p>
    <w:p w14:paraId="25128C72" w14:textId="437B82A7" w:rsidR="00C70A6B" w:rsidRPr="009F651C" w:rsidRDefault="00C70A6B" w:rsidP="008508BC">
      <w:pPr>
        <w:spacing w:after="0"/>
        <w:jc w:val="both"/>
        <w:rPr>
          <w:rFonts w:ascii="Trebuchet MS" w:hAnsi="Trebuchet MS"/>
          <w:sz w:val="28"/>
          <w:szCs w:val="28"/>
          <w:lang w:val="es-CL"/>
        </w:rPr>
      </w:pPr>
      <w:r>
        <w:rPr>
          <w:rFonts w:ascii="Trebuchet MS" w:hAnsi="Trebuchet MS"/>
          <w:sz w:val="28"/>
          <w:szCs w:val="28"/>
          <w:lang w:val="es-CL"/>
        </w:rPr>
        <w:t>Use el PSeInt, lo puede descargar de http://pseint.sourceforge.net</w:t>
      </w:r>
    </w:p>
    <w:p w14:paraId="632D67EE" w14:textId="6476A624" w:rsidR="009F651C" w:rsidRPr="00C70A6B" w:rsidRDefault="009F651C" w:rsidP="00C70A6B">
      <w:pPr>
        <w:spacing w:before="240" w:after="240"/>
        <w:ind w:left="709" w:hanging="425"/>
        <w:jc w:val="both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1.-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pseudocodigo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imprima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del 1 al 100.</w:t>
      </w:r>
    </w:p>
    <w:p w14:paraId="5FF8F165" w14:textId="36D098C2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2.-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pseudocodigo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imprima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del 100 al 0, en orden decreciente.</w:t>
      </w:r>
    </w:p>
    <w:p w14:paraId="6C51AB05" w14:textId="7B81109B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3.-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pseudocodigo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imprima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pares entre 0 y 100.</w:t>
      </w:r>
    </w:p>
    <w:p w14:paraId="141ADE46" w14:textId="21670B1D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4.-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programa que imprima la suma de los 100 primeros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.</w:t>
      </w:r>
    </w:p>
    <w:p w14:paraId="65CDD5DB" w14:textId="0922144E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5.-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pseudocódigo que imprima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impares hasta el 100 y que imprima cuantos impares hay.</w:t>
      </w:r>
    </w:p>
    <w:p w14:paraId="249215C4" w14:textId="7B71B3B9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sz w:val="24"/>
          <w:szCs w:val="24"/>
          <w:lang w:val="es-CL"/>
        </w:rPr>
        <w:t>6.-</w:t>
      </w:r>
      <w:r w:rsidR="00C70A6B" w:rsidRPr="00C70A6B">
        <w:rPr>
          <w:rFonts w:ascii="Arial" w:hAnsi="Arial" w:cs="Arial"/>
          <w:b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sz w:val="24"/>
          <w:szCs w:val="24"/>
          <w:lang w:val="es-CL"/>
        </w:rPr>
        <w:t>pseudoco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imprima todos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</w:t>
      </w:r>
      <w:r w:rsidR="00C70A6B" w:rsidRPr="00C70A6B">
        <w:rPr>
          <w:rFonts w:ascii="Arial" w:hAnsi="Arial" w:cs="Arial"/>
          <w:bCs/>
          <w:sz w:val="24"/>
          <w:szCs w:val="24"/>
          <w:lang w:val="es-CL"/>
        </w:rPr>
        <w:t>ú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naturales que hay desde la unidad hasta un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introducimos por teclado.</w:t>
      </w:r>
    </w:p>
    <w:p w14:paraId="1359C690" w14:textId="5408B3AC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7.-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Introducir tantas frases como queramos y contarlas.</w:t>
      </w:r>
    </w:p>
    <w:p w14:paraId="76234B4A" w14:textId="10CF2D13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8.-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pseudocodigo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solo nos permita introducir S o N.</w:t>
      </w:r>
    </w:p>
    <w:p w14:paraId="430C52F0" w14:textId="643A2D1F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9.-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Introducir un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por teclado. Que nos diga si es positivo o negativo.</w:t>
      </w:r>
    </w:p>
    <w:p w14:paraId="4AD6A12C" w14:textId="43655583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10.-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Introducir un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por teclado. Que nos diga si es par o impar.</w:t>
      </w:r>
    </w:p>
    <w:p w14:paraId="26F1E29D" w14:textId="5E6EE1D0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11.-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Imprimir y contar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múltiplos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de 3 desde la unidad hasta un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introducimos por teclado.</w:t>
      </w:r>
    </w:p>
    <w:p w14:paraId="288F5B68" w14:textId="31E7DCA0" w:rsidR="009F651C" w:rsidRPr="00C70A6B" w:rsidRDefault="009F651C" w:rsidP="00C70A6B">
      <w:pPr>
        <w:autoSpaceDE w:val="0"/>
        <w:autoSpaceDN w:val="0"/>
        <w:adjustRightInd w:val="0"/>
        <w:spacing w:before="240" w:after="240" w:line="240" w:lineRule="auto"/>
        <w:ind w:left="709" w:hanging="425"/>
        <w:rPr>
          <w:rFonts w:ascii="Arial" w:hAnsi="Arial" w:cs="Arial"/>
          <w:bCs/>
          <w:iCs/>
          <w:sz w:val="24"/>
          <w:szCs w:val="24"/>
          <w:lang w:val="es-CL"/>
        </w:rPr>
      </w:pP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12.-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Hacer un </w:t>
      </w:r>
      <w:proofErr w:type="spellStart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>pseudocodigo</w:t>
      </w:r>
      <w:proofErr w:type="spellEnd"/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que imprima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del 1 al 100. Que calcule la suma de todos los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números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</w:t>
      </w:r>
      <w:r w:rsidR="00C70A6B" w:rsidRPr="00C70A6B">
        <w:rPr>
          <w:rFonts w:ascii="Arial" w:hAnsi="Arial" w:cs="Arial"/>
          <w:bCs/>
          <w:iCs/>
          <w:sz w:val="24"/>
          <w:szCs w:val="24"/>
          <w:lang w:val="es-CL"/>
        </w:rPr>
        <w:t>pares,</w:t>
      </w:r>
      <w:r w:rsidRPr="00C70A6B">
        <w:rPr>
          <w:rFonts w:ascii="Arial" w:hAnsi="Arial" w:cs="Arial"/>
          <w:bCs/>
          <w:iCs/>
          <w:sz w:val="24"/>
          <w:szCs w:val="24"/>
          <w:lang w:val="es-CL"/>
        </w:rPr>
        <w:t xml:space="preserve"> por un lado, y por otro, la de todos los impares.</w:t>
      </w:r>
    </w:p>
    <w:p w14:paraId="1EB26B5E" w14:textId="77777777" w:rsidR="009F651C" w:rsidRDefault="009F651C" w:rsidP="009F651C">
      <w:pPr>
        <w:autoSpaceDE w:val="0"/>
        <w:autoSpaceDN w:val="0"/>
        <w:adjustRightInd w:val="0"/>
        <w:spacing w:after="0" w:line="240" w:lineRule="auto"/>
        <w:rPr>
          <w:rFonts w:ascii="Trebuchet MS" w:hAnsi="Trebuchet MS"/>
          <w:sz w:val="18"/>
          <w:lang w:val="es-CL"/>
        </w:rPr>
      </w:pPr>
    </w:p>
    <w:sectPr w:rsidR="009F651C" w:rsidSect="004A7B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255" w:right="714" w:bottom="993" w:left="709" w:header="284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C63E7" w14:textId="77777777" w:rsidR="009F651C" w:rsidRDefault="009F651C" w:rsidP="00D02446">
      <w:pPr>
        <w:spacing w:after="0" w:line="240" w:lineRule="auto"/>
      </w:pPr>
      <w:r>
        <w:separator/>
      </w:r>
    </w:p>
  </w:endnote>
  <w:endnote w:type="continuationSeparator" w:id="0">
    <w:p w14:paraId="5AC9DD70" w14:textId="77777777" w:rsidR="009F651C" w:rsidRDefault="009F651C" w:rsidP="00D0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B0C81" w14:textId="77777777" w:rsidR="009F651C" w:rsidRDefault="009F65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057BE" w14:textId="77777777" w:rsidR="009F651C" w:rsidRDefault="009F651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D4E85" w14:textId="77777777" w:rsidR="009F651C" w:rsidRDefault="009F65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5B3DC" w14:textId="77777777" w:rsidR="009F651C" w:rsidRDefault="009F651C" w:rsidP="00D02446">
      <w:pPr>
        <w:spacing w:after="0" w:line="240" w:lineRule="auto"/>
      </w:pPr>
      <w:r>
        <w:separator/>
      </w:r>
    </w:p>
  </w:footnote>
  <w:footnote w:type="continuationSeparator" w:id="0">
    <w:p w14:paraId="220173F9" w14:textId="77777777" w:rsidR="009F651C" w:rsidRDefault="009F651C" w:rsidP="00D0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39E95" w14:textId="77777777" w:rsidR="009F651C" w:rsidRDefault="009F65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1A401" w14:textId="77777777" w:rsidR="00D02446" w:rsidRDefault="00D02446" w:rsidP="00D02446">
    <w:pPr>
      <w:tabs>
        <w:tab w:val="center" w:pos="6279"/>
      </w:tabs>
      <w:spacing w:line="40" w:lineRule="exact"/>
      <w:ind w:left="3725"/>
      <w:rPr>
        <w:rFonts w:ascii="Arial" w:hAnsi="Arial" w:cs="Arial"/>
        <w:b/>
        <w:bCs/>
        <w:color w:val="96989A"/>
        <w:w w:val="120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2A8A659" wp14:editId="3B0259AE">
          <wp:simplePos x="0" y="0"/>
          <wp:positionH relativeFrom="column">
            <wp:posOffset>-57454</wp:posOffset>
          </wp:positionH>
          <wp:positionV relativeFrom="paragraph">
            <wp:posOffset>97955</wp:posOffset>
          </wp:positionV>
          <wp:extent cx="2064192" cy="771277"/>
          <wp:effectExtent l="1905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192" cy="771277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6BD84B0" w14:textId="77777777" w:rsidR="00D02446" w:rsidRDefault="00FC3659" w:rsidP="00D02446">
    <w:pPr>
      <w:tabs>
        <w:tab w:val="center" w:pos="6279"/>
      </w:tabs>
      <w:spacing w:after="0" w:line="240" w:lineRule="auto"/>
      <w:ind w:right="83"/>
      <w:jc w:val="right"/>
      <w:rPr>
        <w:rFonts w:ascii="Arial" w:hAnsi="Arial" w:cs="Arial"/>
        <w:b/>
        <w:bCs/>
        <w:color w:val="96989A"/>
        <w:w w:val="120"/>
      </w:rPr>
    </w:pPr>
    <w:r>
      <w:rPr>
        <w:rFonts w:ascii="Arial" w:hAnsi="Arial" w:cs="Arial"/>
        <w:b/>
        <w:bCs/>
        <w:color w:val="96989A"/>
        <w:w w:val="120"/>
      </w:rPr>
      <w:t>INTRODUCCION A LA PROGRAMACION</w:t>
    </w:r>
    <w:r w:rsidR="00D02446">
      <w:rPr>
        <w:rFonts w:ascii="Arial" w:hAnsi="Arial" w:cs="Arial"/>
        <w:b/>
        <w:bCs/>
        <w:color w:val="96989A"/>
        <w:w w:val="120"/>
      </w:rPr>
      <w:t xml:space="preserve"> – </w:t>
    </w:r>
    <w:r>
      <w:rPr>
        <w:rFonts w:ascii="Arial" w:hAnsi="Arial" w:cs="Arial"/>
        <w:b/>
        <w:bCs/>
        <w:color w:val="96989A"/>
        <w:w w:val="120"/>
      </w:rPr>
      <w:t>4</w:t>
    </w:r>
    <w:r w:rsidR="00D02446">
      <w:rPr>
        <w:rFonts w:ascii="Arial" w:hAnsi="Arial" w:cs="Arial"/>
        <w:b/>
        <w:bCs/>
        <w:color w:val="96989A"/>
        <w:w w:val="120"/>
      </w:rPr>
      <w:t>º AÑO MEDIO</w:t>
    </w:r>
  </w:p>
  <w:p w14:paraId="5F985B55" w14:textId="77777777" w:rsidR="00D02446" w:rsidRDefault="00D02446" w:rsidP="00D02446">
    <w:pPr>
      <w:spacing w:after="0" w:line="240" w:lineRule="auto"/>
      <w:ind w:right="162"/>
      <w:jc w:val="right"/>
      <w:rPr>
        <w:rFonts w:ascii="Calibri" w:hAnsi="Calibri"/>
        <w:sz w:val="21"/>
        <w:szCs w:val="21"/>
      </w:rPr>
    </w:pPr>
    <w:r>
      <w:rPr>
        <w:rFonts w:ascii="Calibri" w:hAnsi="Calibri"/>
        <w:sz w:val="21"/>
        <w:szCs w:val="21"/>
      </w:rPr>
      <w:t xml:space="preserve">Profesor: Sr.  </w:t>
    </w:r>
    <w:r w:rsidR="00FC3659">
      <w:rPr>
        <w:rFonts w:ascii="Calibri" w:hAnsi="Calibri"/>
        <w:sz w:val="21"/>
        <w:szCs w:val="21"/>
      </w:rPr>
      <w:t>Rolando Montero</w:t>
    </w:r>
  </w:p>
  <w:p w14:paraId="72F4AE68" w14:textId="77777777" w:rsidR="00980304" w:rsidRDefault="00980304" w:rsidP="00104CF0">
    <w:pPr>
      <w:tabs>
        <w:tab w:val="center" w:pos="8931"/>
      </w:tabs>
      <w:spacing w:after="0" w:line="240" w:lineRule="auto"/>
      <w:ind w:right="162"/>
      <w:rPr>
        <w:rFonts w:ascii="Calibri" w:hAnsi="Calibri"/>
        <w:sz w:val="21"/>
        <w:szCs w:val="21"/>
      </w:rPr>
    </w:pPr>
    <w:r>
      <w:rPr>
        <w:rFonts w:ascii="Calibri" w:hAnsi="Calibri"/>
        <w:sz w:val="16"/>
        <w:szCs w:val="21"/>
      </w:rPr>
      <w:tab/>
    </w:r>
    <w:r w:rsidRPr="00980304">
      <w:rPr>
        <w:rFonts w:ascii="Calibri" w:hAnsi="Calibri"/>
        <w:sz w:val="16"/>
        <w:szCs w:val="21"/>
      </w:rPr>
      <w:t>rmontero@colegiogermania.cl</w:t>
    </w:r>
  </w:p>
  <w:p w14:paraId="2FD3C684" w14:textId="77777777" w:rsidR="009F651C" w:rsidRPr="006357B2" w:rsidRDefault="00D02446" w:rsidP="009F651C">
    <w:pPr>
      <w:pBdr>
        <w:bottom w:val="single" w:sz="4" w:space="1" w:color="auto"/>
      </w:pBdr>
      <w:spacing w:after="0" w:line="240" w:lineRule="auto"/>
      <w:ind w:left="4027" w:right="162"/>
      <w:jc w:val="right"/>
      <w:rPr>
        <w:spacing w:val="-15"/>
        <w:w w:val="134"/>
        <w:sz w:val="20"/>
        <w:szCs w:val="20"/>
      </w:rPr>
    </w:pPr>
    <w:r>
      <w:rPr>
        <w:spacing w:val="-13"/>
        <w:w w:val="120"/>
        <w:sz w:val="20"/>
        <w:szCs w:val="20"/>
      </w:rPr>
      <w:t>UNIDA</w:t>
    </w:r>
    <w:r>
      <w:rPr>
        <w:w w:val="120"/>
        <w:sz w:val="20"/>
        <w:szCs w:val="20"/>
      </w:rPr>
      <w:t>D</w:t>
    </w:r>
    <w:r>
      <w:rPr>
        <w:spacing w:val="32"/>
        <w:w w:val="120"/>
        <w:sz w:val="20"/>
        <w:szCs w:val="20"/>
      </w:rPr>
      <w:t xml:space="preserve"> </w:t>
    </w:r>
    <w:r w:rsidR="00AA73C9">
      <w:rPr>
        <w:spacing w:val="32"/>
        <w:w w:val="120"/>
        <w:sz w:val="20"/>
        <w:szCs w:val="20"/>
      </w:rPr>
      <w:t>1</w:t>
    </w:r>
    <w:r>
      <w:rPr>
        <w:sz w:val="20"/>
        <w:szCs w:val="20"/>
      </w:rPr>
      <w:t xml:space="preserve">   </w:t>
    </w:r>
    <w:r>
      <w:rPr>
        <w:w w:val="303"/>
        <w:sz w:val="20"/>
        <w:szCs w:val="20"/>
      </w:rPr>
      <w:t>|</w:t>
    </w:r>
    <w:r>
      <w:rPr>
        <w:spacing w:val="-12"/>
        <w:w w:val="303"/>
        <w:sz w:val="20"/>
        <w:szCs w:val="20"/>
      </w:rPr>
      <w:t xml:space="preserve"> </w:t>
    </w:r>
    <w:r w:rsidR="009F651C">
      <w:rPr>
        <w:spacing w:val="-15"/>
        <w:w w:val="134"/>
        <w:sz w:val="20"/>
        <w:szCs w:val="20"/>
      </w:rPr>
      <w:t>Algoritmos</w:t>
    </w:r>
  </w:p>
  <w:p w14:paraId="6A737DCF" w14:textId="77777777" w:rsidR="00D02446" w:rsidRDefault="00980304">
    <w:pPr>
      <w:pStyle w:val="Encabezado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02E35" w14:textId="77777777" w:rsidR="009F651C" w:rsidRDefault="009F65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14299"/>
    <w:multiLevelType w:val="hybridMultilevel"/>
    <w:tmpl w:val="819E1A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upperRoman"/>
      <w:lvlText w:val="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E326B"/>
    <w:multiLevelType w:val="hybridMultilevel"/>
    <w:tmpl w:val="E14263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842FE"/>
    <w:multiLevelType w:val="hybridMultilevel"/>
    <w:tmpl w:val="E2CE83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3C3A5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054BF"/>
    <w:multiLevelType w:val="hybridMultilevel"/>
    <w:tmpl w:val="FBB29ABE"/>
    <w:lvl w:ilvl="0" w:tplc="FFFFFFFF">
      <w:start w:val="1"/>
      <w:numFmt w:val="decimal"/>
      <w:pStyle w:val="Enumerado"/>
      <w:lvlText w:val="%1."/>
      <w:lvlJc w:val="right"/>
      <w:pPr>
        <w:tabs>
          <w:tab w:val="num" w:pos="567"/>
        </w:tabs>
        <w:ind w:left="567" w:hanging="14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DBC567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494597"/>
    <w:multiLevelType w:val="hybridMultilevel"/>
    <w:tmpl w:val="F1B0B4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30249"/>
    <w:multiLevelType w:val="hybridMultilevel"/>
    <w:tmpl w:val="D01651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76F8C"/>
    <w:multiLevelType w:val="hybridMultilevel"/>
    <w:tmpl w:val="253257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B5290"/>
    <w:multiLevelType w:val="hybridMultilevel"/>
    <w:tmpl w:val="69F8D8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97A58"/>
    <w:multiLevelType w:val="hybridMultilevel"/>
    <w:tmpl w:val="B5483C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A5487"/>
    <w:multiLevelType w:val="hybridMultilevel"/>
    <w:tmpl w:val="FC3ACB8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127CE"/>
    <w:multiLevelType w:val="hybridMultilevel"/>
    <w:tmpl w:val="C40808BA"/>
    <w:lvl w:ilvl="0" w:tplc="0F1AD8D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7E47AC"/>
    <w:multiLevelType w:val="hybridMultilevel"/>
    <w:tmpl w:val="BD446C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13945"/>
    <w:multiLevelType w:val="hybridMultilevel"/>
    <w:tmpl w:val="F8AEBF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404E5"/>
    <w:multiLevelType w:val="hybridMultilevel"/>
    <w:tmpl w:val="D18CA0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A3550"/>
    <w:multiLevelType w:val="hybridMultilevel"/>
    <w:tmpl w:val="1924B9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05C3DA4"/>
    <w:multiLevelType w:val="hybridMultilevel"/>
    <w:tmpl w:val="AE30F14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24900"/>
    <w:multiLevelType w:val="hybridMultilevel"/>
    <w:tmpl w:val="A38222FA"/>
    <w:lvl w:ilvl="0" w:tplc="34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40BC3C25"/>
    <w:multiLevelType w:val="hybridMultilevel"/>
    <w:tmpl w:val="71F2DC16"/>
    <w:lvl w:ilvl="0" w:tplc="E69CB5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B7350"/>
    <w:multiLevelType w:val="hybridMultilevel"/>
    <w:tmpl w:val="8E722B90"/>
    <w:lvl w:ilvl="0" w:tplc="87E00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F57903"/>
    <w:multiLevelType w:val="hybridMultilevel"/>
    <w:tmpl w:val="0D6E89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A3029"/>
    <w:multiLevelType w:val="hybridMultilevel"/>
    <w:tmpl w:val="90A201CA"/>
    <w:lvl w:ilvl="0" w:tplc="715EB1C6">
      <w:start w:val="1"/>
      <w:numFmt w:val="upperLetter"/>
      <w:pStyle w:val="SeleccinMltiple"/>
      <w:lvlText w:val="%1)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9713778"/>
    <w:multiLevelType w:val="hybridMultilevel"/>
    <w:tmpl w:val="622EE30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AB2D3E"/>
    <w:multiLevelType w:val="hybridMultilevel"/>
    <w:tmpl w:val="A3325B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A05C2"/>
    <w:multiLevelType w:val="hybridMultilevel"/>
    <w:tmpl w:val="2FA2A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36125"/>
    <w:multiLevelType w:val="hybridMultilevel"/>
    <w:tmpl w:val="733052C8"/>
    <w:lvl w:ilvl="0" w:tplc="FBC2C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31BAB"/>
    <w:multiLevelType w:val="hybridMultilevel"/>
    <w:tmpl w:val="52A60D2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50F5749"/>
    <w:multiLevelType w:val="hybridMultilevel"/>
    <w:tmpl w:val="8C78687C"/>
    <w:lvl w:ilvl="0" w:tplc="1D3A9BA8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8F5977"/>
    <w:multiLevelType w:val="hybridMultilevel"/>
    <w:tmpl w:val="F0E8B0CC"/>
    <w:lvl w:ilvl="0" w:tplc="6C08CC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40D17"/>
    <w:multiLevelType w:val="hybridMultilevel"/>
    <w:tmpl w:val="A0E874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70C9B"/>
    <w:multiLevelType w:val="hybridMultilevel"/>
    <w:tmpl w:val="6062E7B8"/>
    <w:lvl w:ilvl="0" w:tplc="BD7818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EF25FD"/>
    <w:multiLevelType w:val="hybridMultilevel"/>
    <w:tmpl w:val="266C6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55C7E"/>
    <w:multiLevelType w:val="hybridMultilevel"/>
    <w:tmpl w:val="3C6A31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281CA5"/>
    <w:multiLevelType w:val="hybridMultilevel"/>
    <w:tmpl w:val="3E50FFFC"/>
    <w:lvl w:ilvl="0" w:tplc="4BEE77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C2305"/>
    <w:multiLevelType w:val="hybridMultilevel"/>
    <w:tmpl w:val="8B469AC2"/>
    <w:lvl w:ilvl="0" w:tplc="B30C451A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44F3F6B"/>
    <w:multiLevelType w:val="hybridMultilevel"/>
    <w:tmpl w:val="661CBE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341E5"/>
    <w:multiLevelType w:val="hybridMultilevel"/>
    <w:tmpl w:val="A80659F8"/>
    <w:lvl w:ilvl="0" w:tplc="99968D0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B22A7576"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Batang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C152CC"/>
    <w:multiLevelType w:val="hybridMultilevel"/>
    <w:tmpl w:val="62944D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21"/>
  </w:num>
  <w:num w:numId="4">
    <w:abstractNumId w:val="32"/>
  </w:num>
  <w:num w:numId="5">
    <w:abstractNumId w:val="30"/>
  </w:num>
  <w:num w:numId="6">
    <w:abstractNumId w:val="11"/>
  </w:num>
  <w:num w:numId="7">
    <w:abstractNumId w:val="8"/>
  </w:num>
  <w:num w:numId="8">
    <w:abstractNumId w:val="36"/>
  </w:num>
  <w:num w:numId="9">
    <w:abstractNumId w:val="14"/>
  </w:num>
  <w:num w:numId="10">
    <w:abstractNumId w:val="13"/>
  </w:num>
  <w:num w:numId="11">
    <w:abstractNumId w:val="9"/>
  </w:num>
  <w:num w:numId="12">
    <w:abstractNumId w:val="19"/>
  </w:num>
  <w:num w:numId="13">
    <w:abstractNumId w:val="15"/>
  </w:num>
  <w:num w:numId="14">
    <w:abstractNumId w:val="5"/>
  </w:num>
  <w:num w:numId="15">
    <w:abstractNumId w:val="1"/>
  </w:num>
  <w:num w:numId="16">
    <w:abstractNumId w:val="31"/>
  </w:num>
  <w:num w:numId="17">
    <w:abstractNumId w:val="23"/>
  </w:num>
  <w:num w:numId="18">
    <w:abstractNumId w:val="10"/>
  </w:num>
  <w:num w:numId="19">
    <w:abstractNumId w:val="24"/>
  </w:num>
  <w:num w:numId="20">
    <w:abstractNumId w:val="27"/>
  </w:num>
  <w:num w:numId="21">
    <w:abstractNumId w:val="29"/>
  </w:num>
  <w:num w:numId="22">
    <w:abstractNumId w:val="17"/>
  </w:num>
  <w:num w:numId="23">
    <w:abstractNumId w:val="3"/>
  </w:num>
  <w:num w:numId="24">
    <w:abstractNumId w:val="35"/>
  </w:num>
  <w:num w:numId="25">
    <w:abstractNumId w:val="26"/>
  </w:num>
  <w:num w:numId="26">
    <w:abstractNumId w:val="0"/>
  </w:num>
  <w:num w:numId="27">
    <w:abstractNumId w:val="12"/>
  </w:num>
  <w:num w:numId="28">
    <w:abstractNumId w:val="33"/>
  </w:num>
  <w:num w:numId="29">
    <w:abstractNumId w:val="22"/>
  </w:num>
  <w:num w:numId="30">
    <w:abstractNumId w:val="7"/>
  </w:num>
  <w:num w:numId="31">
    <w:abstractNumId w:val="18"/>
  </w:num>
  <w:num w:numId="32">
    <w:abstractNumId w:val="25"/>
  </w:num>
  <w:num w:numId="33">
    <w:abstractNumId w:val="16"/>
  </w:num>
  <w:num w:numId="34">
    <w:abstractNumId w:val="4"/>
  </w:num>
  <w:num w:numId="35">
    <w:abstractNumId w:val="28"/>
  </w:num>
  <w:num w:numId="36">
    <w:abstractNumId w:val="34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51C"/>
    <w:rsid w:val="00047981"/>
    <w:rsid w:val="00053DF4"/>
    <w:rsid w:val="00086070"/>
    <w:rsid w:val="000B6B49"/>
    <w:rsid w:val="000F204F"/>
    <w:rsid w:val="000F5ADD"/>
    <w:rsid w:val="00104CF0"/>
    <w:rsid w:val="001336E4"/>
    <w:rsid w:val="00145576"/>
    <w:rsid w:val="001B20E7"/>
    <w:rsid w:val="001F0FED"/>
    <w:rsid w:val="001F1405"/>
    <w:rsid w:val="0026309D"/>
    <w:rsid w:val="002A3877"/>
    <w:rsid w:val="002A5AD5"/>
    <w:rsid w:val="002E6261"/>
    <w:rsid w:val="00307C44"/>
    <w:rsid w:val="0031248E"/>
    <w:rsid w:val="00333897"/>
    <w:rsid w:val="00357E31"/>
    <w:rsid w:val="003F3A8A"/>
    <w:rsid w:val="0043793A"/>
    <w:rsid w:val="00453FF3"/>
    <w:rsid w:val="00472A16"/>
    <w:rsid w:val="00481017"/>
    <w:rsid w:val="00491CEF"/>
    <w:rsid w:val="004A7B41"/>
    <w:rsid w:val="004E2358"/>
    <w:rsid w:val="00515036"/>
    <w:rsid w:val="00535B8D"/>
    <w:rsid w:val="00573FAA"/>
    <w:rsid w:val="00577DE6"/>
    <w:rsid w:val="0058036A"/>
    <w:rsid w:val="005D0C1C"/>
    <w:rsid w:val="006C327A"/>
    <w:rsid w:val="00752CDB"/>
    <w:rsid w:val="00793F13"/>
    <w:rsid w:val="00800720"/>
    <w:rsid w:val="008203F1"/>
    <w:rsid w:val="008508BC"/>
    <w:rsid w:val="0085620E"/>
    <w:rsid w:val="008A0B97"/>
    <w:rsid w:val="008A5489"/>
    <w:rsid w:val="008B2903"/>
    <w:rsid w:val="0090186B"/>
    <w:rsid w:val="00902842"/>
    <w:rsid w:val="00980304"/>
    <w:rsid w:val="009B5311"/>
    <w:rsid w:val="009C47C2"/>
    <w:rsid w:val="009E70DC"/>
    <w:rsid w:val="009F651C"/>
    <w:rsid w:val="00A707F5"/>
    <w:rsid w:val="00AA73C9"/>
    <w:rsid w:val="00B47A9C"/>
    <w:rsid w:val="00BC2A20"/>
    <w:rsid w:val="00BC7693"/>
    <w:rsid w:val="00BE6C4A"/>
    <w:rsid w:val="00C25436"/>
    <w:rsid w:val="00C27103"/>
    <w:rsid w:val="00C70A6B"/>
    <w:rsid w:val="00CC33AA"/>
    <w:rsid w:val="00D02446"/>
    <w:rsid w:val="00D10792"/>
    <w:rsid w:val="00D30F59"/>
    <w:rsid w:val="00D53907"/>
    <w:rsid w:val="00DA23EC"/>
    <w:rsid w:val="00DB067C"/>
    <w:rsid w:val="00DD704D"/>
    <w:rsid w:val="00DE7F3D"/>
    <w:rsid w:val="00E31734"/>
    <w:rsid w:val="00E80274"/>
    <w:rsid w:val="00EE39F8"/>
    <w:rsid w:val="00F52241"/>
    <w:rsid w:val="00F53A50"/>
    <w:rsid w:val="00F65AA6"/>
    <w:rsid w:val="00F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D0A8AB"/>
  <w15:docId w15:val="{D852D3C3-C46E-4288-981A-B5B6179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B9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4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C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leccinMltiple">
    <w:name w:val="Selección Múltiple"/>
    <w:basedOn w:val="Normal"/>
    <w:link w:val="SeleccinMltipleCar"/>
    <w:rsid w:val="00472A16"/>
    <w:pPr>
      <w:numPr>
        <w:numId w:val="1"/>
      </w:numPr>
      <w:tabs>
        <w:tab w:val="left" w:pos="426"/>
      </w:tabs>
      <w:suppressAutoHyphens/>
      <w:spacing w:after="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SeleccinMltipleCar">
    <w:name w:val="Selección Múltiple Car"/>
    <w:basedOn w:val="Fuentedeprrafopredeter"/>
    <w:link w:val="SeleccinMltiple"/>
    <w:rsid w:val="00472A16"/>
    <w:rPr>
      <w:rFonts w:ascii="Arial" w:eastAsia="Times New Roman" w:hAnsi="Arial" w:cs="Times New Roman"/>
      <w:szCs w:val="32"/>
      <w:lang w:val="es-CL" w:eastAsia="ar-SA"/>
    </w:rPr>
  </w:style>
  <w:style w:type="paragraph" w:styleId="Encabezado">
    <w:name w:val="header"/>
    <w:basedOn w:val="Normal"/>
    <w:link w:val="EncabezadoCar"/>
    <w:uiPriority w:val="99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46"/>
  </w:style>
  <w:style w:type="paragraph" w:styleId="Piedepgina">
    <w:name w:val="footer"/>
    <w:basedOn w:val="Normal"/>
    <w:link w:val="PiedepginaCar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46"/>
  </w:style>
  <w:style w:type="character" w:customStyle="1" w:styleId="Ttulo2Car">
    <w:name w:val="Título 2 Car"/>
    <w:basedOn w:val="Fuentedeprrafopredeter"/>
    <w:link w:val="Ttulo2"/>
    <w:uiPriority w:val="9"/>
    <w:rsid w:val="00D02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enidodelatabla">
    <w:name w:val="Contenido de la tabla"/>
    <w:basedOn w:val="Normal"/>
    <w:rsid w:val="00357E31"/>
    <w:pPr>
      <w:suppressLineNumbers/>
      <w:suppressAutoHyphens/>
      <w:spacing w:after="0" w:line="100" w:lineRule="atLeast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Prrafodelista">
    <w:name w:val="List Paragraph"/>
    <w:basedOn w:val="Normal"/>
    <w:uiPriority w:val="34"/>
    <w:qFormat/>
    <w:rsid w:val="009E70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07C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umerado">
    <w:name w:val="Enumerado"/>
    <w:basedOn w:val="Textoindependiente"/>
    <w:rsid w:val="00307C44"/>
    <w:pPr>
      <w:keepNext/>
      <w:numPr>
        <w:numId w:val="23"/>
      </w:numPr>
      <w:pBdr>
        <w:top w:val="single" w:sz="4" w:space="0" w:color="auto"/>
      </w:pBdr>
      <w:tabs>
        <w:tab w:val="clear" w:pos="567"/>
        <w:tab w:val="num" w:pos="426"/>
        <w:tab w:val="left" w:pos="3119"/>
        <w:tab w:val="left" w:pos="5670"/>
        <w:tab w:val="left" w:pos="8505"/>
        <w:tab w:val="right" w:pos="11340"/>
      </w:tabs>
      <w:spacing w:after="0" w:line="200" w:lineRule="exact"/>
      <w:ind w:left="425" w:right="79" w:firstLine="0"/>
      <w:jc w:val="both"/>
    </w:pPr>
    <w:rPr>
      <w:rFonts w:ascii="Arial" w:eastAsia="Times New Roman" w:hAnsi="Arial" w:cs="Arial"/>
      <w:sz w:val="20"/>
      <w:szCs w:val="24"/>
      <w:lang w:val="es-ES_tradnl"/>
    </w:rPr>
  </w:style>
  <w:style w:type="paragraph" w:customStyle="1" w:styleId="Enumerado2">
    <w:name w:val="Enumerado 2"/>
    <w:basedOn w:val="Sangradetextonormal"/>
    <w:rsid w:val="00307C44"/>
    <w:pPr>
      <w:tabs>
        <w:tab w:val="left" w:pos="3119"/>
        <w:tab w:val="left" w:pos="3969"/>
        <w:tab w:val="left" w:pos="5670"/>
        <w:tab w:val="left" w:pos="7371"/>
        <w:tab w:val="left" w:pos="8364"/>
        <w:tab w:val="right" w:pos="11340"/>
      </w:tabs>
      <w:spacing w:after="0" w:line="200" w:lineRule="exact"/>
      <w:ind w:left="0"/>
    </w:pPr>
    <w:rPr>
      <w:rFonts w:ascii="Arial" w:eastAsia="Times New Roman" w:hAnsi="Arial" w:cs="Arial"/>
      <w:sz w:val="20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07C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07C4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07C4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07C44"/>
  </w:style>
  <w:style w:type="paragraph" w:customStyle="1" w:styleId="Carbono">
    <w:name w:val="Carbono"/>
    <w:basedOn w:val="Textoindependiente"/>
    <w:rsid w:val="003F3A8A"/>
    <w:pPr>
      <w:keepNext/>
      <w:tabs>
        <w:tab w:val="left" w:pos="1418"/>
        <w:tab w:val="left" w:pos="2127"/>
        <w:tab w:val="left" w:pos="2835"/>
        <w:tab w:val="left" w:pos="3544"/>
        <w:tab w:val="left" w:pos="4253"/>
        <w:tab w:val="left" w:pos="4962"/>
        <w:tab w:val="left" w:pos="5670"/>
        <w:tab w:val="left" w:pos="6379"/>
        <w:tab w:val="left" w:pos="7088"/>
        <w:tab w:val="left" w:pos="7797"/>
        <w:tab w:val="left" w:pos="8505"/>
        <w:tab w:val="left" w:pos="9214"/>
        <w:tab w:val="left" w:pos="9923"/>
        <w:tab w:val="left" w:pos="10632"/>
      </w:tabs>
      <w:spacing w:after="0" w:line="240" w:lineRule="auto"/>
      <w:ind w:left="142" w:right="170"/>
      <w:jc w:val="both"/>
    </w:pPr>
    <w:rPr>
      <w:rFonts w:ascii="Arial" w:eastAsia="Times New Roman" w:hAnsi="Arial" w:cs="Arial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7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B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O-PC\Documents\Plantillas%20personalizadas%20de%20Office\Actividades%20Germania%20Electiv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CBE1E-5094-442F-B666-CCA02AEC1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Actividades Germania Electivos.dotx</Template>
  <TotalTime>22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ALGORITMOS</vt:lpstr>
    </vt:vector>
  </TitlesOfParts>
  <Company>MC Lautaro's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E. Montero A.</dc:creator>
  <cp:lastModifiedBy>Rolando E. Montero A.</cp:lastModifiedBy>
  <cp:revision>4</cp:revision>
  <cp:lastPrinted>2017-08-01T13:25:00Z</cp:lastPrinted>
  <dcterms:created xsi:type="dcterms:W3CDTF">2016-07-04T16:06:00Z</dcterms:created>
  <dcterms:modified xsi:type="dcterms:W3CDTF">2018-08-10T17:33:00Z</dcterms:modified>
</cp:coreProperties>
</file>